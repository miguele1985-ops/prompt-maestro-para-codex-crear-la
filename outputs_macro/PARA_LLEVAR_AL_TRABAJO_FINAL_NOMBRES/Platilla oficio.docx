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2" w:rightFromText="142" w:vertAnchor="page" w:horzAnchor="page" w:tblpX="8721" w:tblpY="1815"/>
        <w:tblOverlap w:val="never"/>
        <w:tblW w:w="285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58"/>
      </w:tblGrid>
      <w:tr w:rsidR="00082EEB" w14:paraId="54D57C0D" w14:textId="77777777">
        <w:tc>
          <w:tcPr>
            <w:tcW w:w="2858" w:type="dxa"/>
          </w:tcPr>
          <w:p w14:paraId="54469B5D" w14:textId="77777777" w:rsidR="00082EEB" w:rsidRDefault="00082EEB">
            <w:pPr>
              <w:rPr>
                <w:rFonts w:cs="Arial"/>
                <w:sz w:val="14"/>
              </w:rPr>
            </w:pPr>
            <w:r>
              <w:rPr>
                <w:rFonts w:cs="Arial"/>
                <w:color w:val="000000"/>
                <w:sz w:val="14"/>
              </w:rPr>
              <w:fldChar w:fldCharType="begin"/>
            </w:r>
            <w:r>
              <w:rPr>
                <w:rFonts w:cs="Arial"/>
                <w:color w:val="000000"/>
                <w:sz w:val="14"/>
              </w:rPr>
              <w:instrText xml:space="preserve"> INCLUDETEXT c:\\Mis documentos\NorInst\Emisor.doc \* MERGEFORMAT </w:instrText>
            </w:r>
            <w:r>
              <w:rPr>
                <w:rFonts w:cs="Arial"/>
                <w:color w:val="000000"/>
                <w:sz w:val="14"/>
              </w:rPr>
              <w:fldChar w:fldCharType="separate"/>
            </w:r>
            <w:r>
              <w:rPr>
                <w:rFonts w:cs="Arial"/>
                <w:sz w:val="14"/>
              </w:rPr>
              <w:t xml:space="preserve"> </w:t>
            </w:r>
          </w:p>
          <w:p w14:paraId="33C3175A" w14:textId="77777777" w:rsidR="00082EEB" w:rsidRDefault="00082EEB">
            <w:pPr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Comandancia de VALENCIA</w:t>
            </w:r>
          </w:p>
          <w:p w14:paraId="5E63A5FE" w14:textId="77777777" w:rsidR="00082EEB" w:rsidRDefault="00082EEB">
            <w:pPr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Compañía de PLANA MAYOR</w:t>
            </w:r>
          </w:p>
          <w:p w14:paraId="2FE3FA5C" w14:textId="77777777" w:rsidR="00082EEB" w:rsidRDefault="00082EEB">
            <w:pPr>
              <w:rPr>
                <w:rFonts w:cs="Arial"/>
                <w:sz w:val="14"/>
              </w:rPr>
            </w:pPr>
            <w:r>
              <w:rPr>
                <w:rFonts w:cs="Arial"/>
                <w:sz w:val="14"/>
              </w:rPr>
              <w:t>SECCIÓN SEGURIDAD PENITENCIARIA PICASSENT</w:t>
            </w:r>
          </w:p>
          <w:p w14:paraId="58086347" w14:textId="77777777" w:rsidR="00082EEB" w:rsidRDefault="00082EEB">
            <w:pPr>
              <w:rPr>
                <w:rFonts w:ascii="Arial" w:hAnsi="Arial" w:cs="Arial"/>
                <w:color w:val="000000"/>
                <w:sz w:val="14"/>
              </w:rPr>
            </w:pPr>
            <w:r>
              <w:rPr>
                <w:rFonts w:cs="Arial"/>
                <w:color w:val="000000"/>
                <w:sz w:val="14"/>
              </w:rPr>
              <w:fldChar w:fldCharType="end"/>
            </w:r>
          </w:p>
        </w:tc>
      </w:tr>
    </w:tbl>
    <w:p w14:paraId="1D04CFB9" w14:textId="77777777" w:rsidR="00082EEB" w:rsidRDefault="007B06BC">
      <w:pPr>
        <w:pStyle w:val="Encabezado"/>
        <w:tabs>
          <w:tab w:val="clear" w:pos="4252"/>
          <w:tab w:val="clear" w:pos="8504"/>
        </w:tabs>
      </w:pPr>
      <w:r>
        <w:rPr>
          <w:noProof/>
          <w:sz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04746B1" wp14:editId="496FA95A">
                <wp:simplePos x="0" y="0"/>
                <wp:positionH relativeFrom="column">
                  <wp:posOffset>4572000</wp:posOffset>
                </wp:positionH>
                <wp:positionV relativeFrom="paragraph">
                  <wp:posOffset>-1511935</wp:posOffset>
                </wp:positionV>
                <wp:extent cx="1886585" cy="839470"/>
                <wp:effectExtent l="0" t="8255" r="8890" b="0"/>
                <wp:wrapNone/>
                <wp:docPr id="2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86585" cy="839470"/>
                          <a:chOff x="8613" y="397"/>
                          <a:chExt cx="2971" cy="1322"/>
                        </a:xfrm>
                      </wpg:grpSpPr>
                      <pic:pic xmlns:pic="http://schemas.openxmlformats.org/drawingml/2006/picture">
                        <pic:nvPicPr>
                          <pic:cNvPr id="4" name="Picture 5" descr="gciv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13" y="785"/>
                            <a:ext cx="732" cy="93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9217" y="757"/>
                            <a:ext cx="2340" cy="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34FB9B" w14:textId="77777777" w:rsidR="007501F8" w:rsidRDefault="007501F8">
                              <w:pPr>
                                <w:jc w:val="center"/>
                                <w:rPr>
                                  <w:rFonts w:ascii="Times New Roman" w:hAnsi="Times New Roman"/>
                                  <w:spacing w:val="14"/>
                                  <w:sz w:val="17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17"/>
                                </w:rPr>
                                <w:t xml:space="preserve">DIRECCIÓN GENERAL DE LA </w:t>
                              </w:r>
                            </w:p>
                            <w:p w14:paraId="64A53F66" w14:textId="77777777" w:rsidR="00082EEB" w:rsidRPr="00C50314" w:rsidRDefault="00082EEB">
                              <w:pPr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14"/>
                                  <w:sz w:val="17"/>
                                </w:rPr>
                                <w:t xml:space="preserve"> </w:t>
                              </w:r>
                              <w:r w:rsidRPr="00C50314">
                                <w:rPr>
                                  <w:rFonts w:ascii="Times New Roman" w:hAnsi="Times New Roman"/>
                                  <w:spacing w:val="14"/>
                                  <w:sz w:val="17"/>
                                </w:rPr>
                                <w:t>GUARDIA CIVIL</w:t>
                              </w:r>
                              <w:r w:rsidRPr="00C50314">
                                <w:rPr>
                                  <w:rFonts w:ascii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69"/>
                        <wps:cNvSpPr txBox="1">
                          <a:spLocks noChangeArrowheads="1"/>
                        </wps:cNvSpPr>
                        <wps:spPr bwMode="auto">
                          <a:xfrm>
                            <a:off x="8704" y="397"/>
                            <a:ext cx="2880" cy="18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0">
                            <a:solidFill>
                              <a:srgbClr val="D9D9D9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C2A52E" w14:textId="77777777" w:rsidR="00082EEB" w:rsidRDefault="00082EE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4746B1" id="Group 90" o:spid="_x0000_s1026" style="position:absolute;margin-left:5in;margin-top:-119.05pt;width:148.55pt;height:66.1pt;z-index:251658240" coordorigin="8613,397" coordsize="2971,1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Pf7BxAMAAG0KAAAOAAAAZHJzL2Uyb0RvYy54bWzUVl1v2zYUfR+w/0Do&#10;vfFnbFmIXXRJGxTotmBtfwBNURJRidRI2nL663cuKdlOsq5pHgosRgSSV7w899xzL3X1+tDUbC+t&#10;U0avk8nFOGFSC5MrXa6Tz5/evUoT5jzXOa+NluvkXrrk9ebXX666NpNTU5k6l5bBiXZZ166Tyvs2&#10;G42cqGTD3YVppYaxMLbhHlNbjnLLO3hv6tF0PF6MOmPz1hohncPqTTQmm+C/KKTwfxaFk57V6wTY&#10;fHja8NzSc7S54llpeVsp0cPgL0DRcKVx6NHVDfec7ax64qpRwhpnCn8hTDMyRaGEDDEgmsn4UTS3&#10;1uzaEEuZdWV7pAnUPuLpxW7FH/tb235s72xEj+EHI7448DLq2jI7t9O8jC+zbfe7yZFPvvMmBH4o&#10;bEMuEBI7BH7vj/zKg2cCi5M0XVymlwkTsKWz1XzZJ0BUyBJtSxeTWcJgna2WMTeietvvnq6Wk7h1&#10;MptOyTriWTw2QO2hba5aJTL893Rh9ISu78sKu/zOyqR30jzLR8Ptl137CpltuVdbVSt/H1QKhgiU&#10;3t8pQUzTBMzeWabydTJPmOYNyISVDmVgKJdOQKalUHtVU6zDluiAU4AhUUyb64rrUr5xLdQOkuFt&#10;WLLWdJXkuaNlIuyhlzB9AGpbq/adqmvKJI378IHkkeD+hcEo5hsjdo3UPlanlTWYMNpVqnUJs5ls&#10;thIh2/c55RKdwSPu1irtY7qdFX8hDGDlmfNWelHRsACmfh1JPxpCACfMFJ2DlL+rzqPMllBjOGuQ&#10;6HI2jRpbzeaBsUFiYNw6fytNw2iAEAAzKJ/vPzgCDGDDKwRZGyJyIJ1g9fwDJbUn9Ds38IvZE4Z/&#10;qKQ/VryVQENuT8JaDML6ROH9Zg4sFFX/EhU98wcskzoC4bH2/0M/Z1vjYc+iezWdLENVLy/7qh7o&#10;ns7m6MrUDlbj0AuOJX0i80f55lmtHyYgrqBJuCCPiNwftodQfqGVkG1r8ntQYg2yC1S41TCojP2a&#10;sA43xDpxf+849YT6vUa+VpM5gfdhMr9cTjGx55btuYVrAVfrxCcsDq89Ztiyg/rLCifFHGjzBi21&#10;UEFRJ1TQDk0gmZ+kHdzbsSkdtbNYUUEQCijs54knXY7RIM+vhKN40hT8kXgmGMQKHK6hoRKfKR5n&#10;apUPjc/ZcntdW7bn+Gi4WdGv9/7gtVqzjjIYKucF+xvl8elTqwbX3pj+6BCeUb9+q/Mw9lzVcYy6&#10;IFV/S8OzITX/Fw2HGxvfNKFt9t9f9NF0Pg/hnr4SN/8AAAD//wMAUEsDBAoAAAAAAAAAIQB9H7qi&#10;txAAALcQAAAUAAAAZHJzL21lZGlhL2ltYWdlMS5wbmeJUE5HDQoaCgAAAA1JSERSAAAAcAAAAI8I&#10;AwAAAWL9nyMAAAABc1JHQgCuzhzpAAAABGdBTUEAALGPC/xhBQAAAwBQTFRF////YWFhmZmZRUVF&#10;jY2N7u7u8/Pzm5ubNTU1MTExSUlJWlpafHx8tra2s7Ozenp6oqKin5+fampqbm5ueHh4fn5+iYmJ&#10;aWlph4eH4+Pjvr6+xcXFYmJiRERENDQ0GhoaFBQU3Nzc1dXVPT09WFhYSkpKZWVl2NjYv7+/GBgY&#10;Hx8fPz8/T09PHR0dpaWlkJCQ9fX1wsLCiIiIPDw8e3t7xsbGCQkJj4+PoKCg2traHBwcgICAJCQk&#10;VVVVNjY22dnZ29vbaGhovLy8EhIS5eXl39/fUFBQJSUl5OTksLCwU1NTUVFRu7u7lJSUNzc3MDAw&#10;b29v8vLyycnJMzMzOjo6cXFxQkJCr6+v1NTUkpKSAQEBi4uLCgoKdHR0q6ur4eHh7OzsDQ0NhoaG&#10;bW1ta2tr7e3tZmZmk5OT9PT0cnJyfX19Pj4+l5eX6+vrcHBwbGxsVFRU+vr6jIyMLy8vKCgoZ2dn&#10;Q0ND/Pz8/f39S0tL8PDwX19feXl53t7e9/f3/v7+kZGRLi4uJycnGRkZR0dHnJyc6OjopqamzMzM&#10;0NDQzs7Op6en5ubmXl5eW1tbY2Njqqqq7+/vx8fHWVlZqKioqampOzs7lpaWTExMIiIiKioqTU1N&#10;xMTEhISE5+fn+/v7GxsbMjIyLS0tRkZGDAwMSEhIICAgo6Oj4uLiODg419fXVlZWubm5yMjIUlJS&#10;JiYmKysrXFxcQEBAzc3NTk5OERERwcHBvb29wMDAKSkpra2tYGBgV1dXnp6e6urqXV1dISEh+Pj4&#10;QUFBuLi4rq6ugYGBmpqaf39/4ODgsbGx6enpmJiYHh4e1tbWlZWVy8vLtLS0dnZ209PTd3d3ysrK&#10;0dHRt7e30tLSoaGh3d3dLCwsg4ODgoKCOTk5ZGRknZ2dCwsLsrKy8fHxpKSkAwMDFxcXFhYWIyMj&#10;hYWFFRUV+fn5CAgIc3NzDw8Pw8PDExMTioqK9vb2BAQEEBAQjo6ODg4OdXV1rKysBwcHBgYGz8/P&#10;tbW1BQUFAgICurq6AAAABOxF7AAAAQB0Uk5T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AFP3&#10;ByUAAAAJcEhZcwAAIdUAACHVAQSctJ0AAAw0SURBVGhD7ZrLkbOwEoUpqhSGkmCvDNhpRwCKhSVb&#10;AiESVsrmfqeRbbDBwMz8t+pW3TNjm5do9btbUF2BS2Eom2BKzpdNQ+1c2QJj+V0OucZ+qsf1fafv&#10;JtmOwGWPEZVzfp44Ep77zrVl2+CqcrsFOl82wVT5qWwK2c6vZq0rCh6jVqO/Yz2LVA2v6UMnufCc&#10;MQg5QbpgPSGRKwTL+KZj43nQuUZbr7m1k8695Ommumwb3MT5FTbC4PK42p35vHZtaxrL9U8RrYfv&#10;4+iKEEdMhPPD5xVjSD4hIRA3VmMY/Bx7105xJcFzIKqtZLsX3doN/XoWfk20lgE9BOVkays4V+fw&#10;OOKCM1N9oGeQBvKpN6NecNXkxoNzRtW5XorYge5r2v9AaxavGc/uY/DTc+wGZdOw3nMTN48vbt7p&#10;bH3s99jl44FDPbchVRFb7GI5sIJMNESsaG98H1IKPgQMrS+HXnB4ZyIM6HQ5tEKIoXe998PurMZc&#10;JTxu7eznmN+5X8fN8vuCe3q0q9PL14W81gruVa3lkjam8FK2MbmdgcmkHNraSJWaztVjN5Wg+j5z&#10;riYiO0UzrH9zNto5J6dgp6/y5qydKduf2py459Dhse/0HhCtt8j9wpzxv5W7bxEnzfTo7DRO45Hz&#10;9jMzdXmb2B6woNG6dUT9wKftMcZ+0hSH/K78l+J1WfdKGaB5qV7MrK1i7fMSJbJcTcptLnUzfl+2&#10;2XsTqOn1X2KTrO7gJwNTnHL0eYoPYz7H68JoLp4RiB93os8bsJAmhI6gQ0wRhiFo1K7lrNE2CTgC&#10;EqM1FMIKXeX0N5CWpsC4EOrED9XYfBxJt+i9a0NuQ2iVGDXwInLVzk8Mn8nnE+ey2wN1SL+y0x28&#10;Rx9DR1qrVSEdmgsG3x6kNsbiWlvHegBZ75ATdEJx6+30YwIc/ozwC7wVG2BYEZ1hHTHraDnyCYyD&#10;Mi/p3muiKIO8tSlQ1uDqAJ1GMyKmzSuiqePgYcIXGY3pXETAlNuvqCbyrspHBc5KLJnN5hGXHlIe&#10;/FEepXvQjKaqQ/QUkMhq/pIddiDafWWh8EgBB1AJ3WPaw7EVHYBqrYXY7KMJ6wbIX0PVLtK6wSQX&#10;ywwcAc5DsqPruIbB0gK5QKqLl0n6pwok3kQ1zG4+jwJrr0JI5S6bNLULUlnZMigoBKYsS/hSgaGC&#10;d+cZJFqkg9nno6B84PuyXATFwLRfFGOf+74KxZpmlx+Gl2MvcPibiSTC0b7hnor7nun9z+Bezf0X&#10;uJKFdzFf9cMVek+5QrsyrldVTjD4erHZnjoH1+rq+YI3Mj+1TUtvuSpuzrwRWETElXxIkQ5evsGB&#10;/nTG9DEUK7GiLdNA0AWCyVsZuwO6b1U49HFUSfqi0OFz7gRVVBnmHU1g7JluoMYSzn2DWMpVyWVP&#10;hOM/TVSSkWRyCny2GSEYEqWVSjMiq9rXc6Q0j2HqWzrPtveppwi8okfQktBpE+sUs0sZBV0u4dEJ&#10;RVSb+Or7yV83WTf4UgGm2f+kML+MeFiUfMdhL/jAsB9bx1ePeoS9nDWrmJq+Gkiryukd9I5UT2TH&#10;46EUQjsK1Tjch5x0ZM7et3uV4OgmZfzjJSlS1UGW6+UNM5R3o2KHve9bLGlMFCMy30x2uQ3d6p5E&#10;DZMqP3K2JlUOPXE8SlCBECxzlwOCCgf1Dc/15w9Q29YINSr1rjO2SetIMECLuxQmy6zqtWnpwNuy&#10;5BoMqbX4sCw6bnhi57iaox5xk+o9xs0SUDlu0Mgjg9JAXdAT3LQONr5Kl1ameAzd1SZJDaUlHlqt&#10;5QSGXWvtJx6YotFjqiK8eGa2TE5stGkfSod7apAaD2/rq9gf+aJ9qe9IHzaQS9VZMXpy3tqlYz08&#10;oTpRRRu3kPUMWcSaK7Ef8S2qMKZMLF8U+ImRCc94yqAO7bCJ24OrEpU0BqH0XKhfhNX/naPxmE4z&#10;8Rp6kKAekk2lnOvILUEAhWia96aqCQ6uixhtOXIVMrxpoI+UV98p6dBeWd3LhI3r5edoRX9Gj/em&#10;ShaHohp0yo3SDF5BXhoXuQoYFReuTXbtEXLHBjc7r48Y9+h48EjNUssVpykXaHZlUzF2hKDucFrZ&#10;47svT5LhWROosPzdpd9s2gIQ41uXhq/mvgoxBtOk/Z0FSaW6Nci3TL2VmxnxAyCI97MZWh6Lbw8S&#10;rmF3kczY1EyIZAfyaTaqf2BQlG0Vychlu2zCxq63d1zOHdFMOfCG17rBO7A36Fnw27ni6xqgR6oy&#10;nr07f4+gizZ3TUAB+AuUiHY5mc7K9f9+9/p/3IH/Ymn/BPGfdk6fiLH58XrGLQzzUKt9beZmruYm&#10;NeGvHyYXtE3UiwIEn8brYVozhjq6rHct2qnKc/ZWuP8NQt+RFlKqoFEOVeNcP0U6q/6l/qrHG5XC&#10;MWimSkTJj6DaN+M4zj4+nlaqUBVyn/sLBep32AJpQazbxgc9QQ/jqNUXLbr4nJon463Lv3WXZiTQ&#10;RlvMUfmqVR49w4q5sV/9Va1OhqA1hma6UUvvAt0sJOzWbihbZC3/PFqVjZRIvb+WKRKtl9vFGlGi&#10;qSDTCIE7h6AcHIbCNnbVXlooOoGTrJzWnVwY6xhcDlMY5zCltvLBRZVbk73AsJ/G7iOmNCWvJb3G&#10;RxidUxiCHzigD4yj0xRmfsuA32OY4qjkjQOEER75pYbwY4xLAzZS3k3fyrQfAF7yHG3Rq217vCL2&#10;TdZ+GmpXX12su4M6E7/ghnq3QGWLq/3I1vjH7AnzGH0c44gak2czxoBevefg6P/COP/bwEZ+O+0b&#10;Ys798jDua2dxAlt5uNKBGXN6eiwL6W4tF2wgk+LvFPSztS2ILBQ/+pxLoAtvGnrU4TR3ECv0dhMM&#10;9oRJ27gvVz1DZuylcSJA2aAexrmoftZCSjl7CWGQIM9a0ie0RDDLpXuClhZv2FQbdRmDooFmW/bP&#10;wcxs4QY71QpeTSFzUTxA15mx3Ah1Oc1crSmKOX3bSwv71SD106pra9OYKGzm6WbNOtI1SzDNIBaV&#10;5agB922HuWRKj2XH2mX+8eK70Dpl7Birj0SqJ757kWcYdRklIoUG+g5E2JueO9hdU9vhh2Iwt0za&#10;Q5bbHWjSVjTRuKTv5pvxECdkhkvmITBp9mJSKdeY3G1hjJI+4XbJZgOzxIN02BGNMMGCZgLpA01K&#10;mvpbv9p2DdjAQnSJvXGGGAcoDwmqCnd8fd5Tnm4k71MUL0aQf/m8XizKbSdpKnp0etf9w6Wp+Bkz&#10;6oUJjb1HUubBeH2jMH6lH5n7lOytJj4pbt5B7iy21OYJPVdLj1fDhIB4GL+QlOLM63UIYaHF8iiA&#10;CLtcTvxrW9e/jEWJZnlGcBXzgyB/tlxX7GXJVjM3HLraTbUWKbXIhZA3YToj/3tQNlz+9E6uRKow&#10;bjlHRSikm8TJYaQTlaLvGuYOxAs0xKr3xrJCm+xFTJpUx15TUcrc9cyfYKBBWbKSXtdpFApgUMnO&#10;yTZa3AZ53zGPG9DDPxjMYlJPVEwG7MB+ueKvIVPVY1lXS589eoTBjNf+vMY6g8x0CSeTFprxvYm+&#10;0Tj/J+ininIeW03SJNT1lt3ipLfd4CKIJRIgZGY9D5VIpUwZ0T9iUiUk3A1IU54h15ERSantP+id&#10;hBYrQYDw+XjKap6oGuSfGA/8TL2YJNJYGJANKRSIavvr1Yt3cGfpy9uiO/81LbYektpDIGWmv2US&#10;G1m6DQy2reoxG1E3TGyohuWchd6/AjrDPB9xTGL0VTtSY4lqpYUTi/J/Za4QQHNkkQeyhGten4nu&#10;xmwO8suDlwvvQXmf3LRNqguTiFL9ThuUr8RsuluV7gBa3P0jK9ijdZGEMfPHkDtCg6j+am2aW0Hu&#10;sTC6gYI5YkXUhHNVXyp6upEJXm+c3kGoVPV9YH32iEjaVMLSKxpWZKqg+WERkG2yn9J8AeYtc/Xq&#10;CaRrr+qZRuFHOUSB5bRiUSknhxCDep+cTSmU8q5ccBmlYjn1ZdmNeMsqqZYg4GY9Jr+nSI0gz14a&#10;pHwc0Zx+RE4eozj35khfgcmvAssZMFX5IRxqw7hdyF71D64l5914IKBqW8E2S5uyM8Vze02qXPAV&#10;snWUcqvTa2FoNlEOtshSMtcljSCGG9LcoM2QUuMjiiFeqyBNET8upoltZtwXmQPIk8rzF5BcJz1b&#10;uYhbfdY+pp9H0v/jLqrqP807c/tlFfDRAAAAAElFTkSuQmCCUEsDBBQABgAIAAAAIQDYFmf34gAA&#10;AA4BAAAPAAAAZHJzL2Rvd25yZXYueG1sTI9NT8JAEIbvJv6HzZh4g92FIFi7JYSoJ2IimBhvQzu0&#10;Dd3dpru05d87nPQ2H0/eeSZdj7YRPXWh9s6AnioQ5HJf1K408HV4m6xAhIiuwMY7MnClAOvs/i7F&#10;pPCD+6R+H0vBIS4kaKCKsU2kDHlFFsPUt+R4d/KdxchtV8qiw4HDbSNnSj1Ji7XjCxW2tK0oP+8v&#10;1sD7gMNmrl/73fm0vf4cFh/fO03GPD6MmxcQkcb4B8NNn9UhY6ejv7giiMbAkuMZNTCZzVcaxA1R&#10;esnVkWdaLZ5BZqn8/0b2C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JE9/sHEAwAAbQoAAA4AAAAAAAAAAAAAAAAAOgIAAGRycy9lMm9Eb2MueG1sUEsBAi0ACgAA&#10;AAAAAAAhAH0fuqK3EAAAtxAAABQAAAAAAAAAAAAAAAAAKgYAAGRycy9tZWRpYS9pbWFnZTEucG5n&#10;UEsBAi0AFAAGAAgAAAAhANgWZ/fiAAAADgEAAA8AAAAAAAAAAAAAAAAAExcAAGRycy9kb3ducmV2&#10;LnhtbFBLAQItABQABgAIAAAAIQCqJg6+vAAAACEBAAAZAAAAAAAAAAAAAAAAACIYAABkcnMvX3Jl&#10;bHMvZTJvRG9jLnhtbC5yZWxzUEsFBgAAAAAGAAYAfAEAABUZ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alt="gcivil" style="position:absolute;left:8613;top:785;width:732;height: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OY6xAAAANoAAAAPAAAAZHJzL2Rvd25yZXYueG1sRI9BawIx&#10;FITvgv8hPKE3zbZIkdUodkHw0ItrEbw9N6+btZuXbRJ17a9vCgWPw8x8wyxWvW3FlXxoHCt4nmQg&#10;iCunG64VfOw34xmIEJE1to5JwZ0CrJbDwQJz7W68o2sZa5EgHHJUYGLscilDZchimLiOOHmfzluM&#10;Sfpaao+3BLetfMmyV2mx4bRgsKPCUPVVXqyCw8/b6ViY73Pxfp5Wcb/2mxJPSj2N+vUcRKQ+PsL/&#10;7a1WMIW/K+kGyOUvAAAA//8DAFBLAQItABQABgAIAAAAIQDb4fbL7gAAAIUBAAATAAAAAAAAAAAA&#10;AAAAAAAAAABbQ29udGVudF9UeXBlc10ueG1sUEsBAi0AFAAGAAgAAAAhAFr0LFu/AAAAFQEAAAsA&#10;AAAAAAAAAAAAAAAAHwEAAF9yZWxzLy5yZWxzUEsBAi0AFAAGAAgAAAAhAIAA5jrEAAAA2gAAAA8A&#10;AAAAAAAAAAAAAAAABwIAAGRycy9kb3ducmV2LnhtbFBLBQYAAAAAAwADALcAAAD4AgAAAAA=&#10;">
                  <v:imagedata r:id="rId7" o:title="gcivil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8" type="#_x0000_t202" style="position:absolute;left:9217;top:757;width:2340;height: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2D34FB9B" w14:textId="77777777" w:rsidR="007501F8" w:rsidRDefault="007501F8">
                        <w:pPr>
                          <w:jc w:val="center"/>
                          <w:rPr>
                            <w:rFonts w:ascii="Times New Roman" w:hAnsi="Times New Roman"/>
                            <w:spacing w:val="14"/>
                            <w:sz w:val="17"/>
                          </w:rPr>
                        </w:pPr>
                        <w:r>
                          <w:rPr>
                            <w:rFonts w:ascii="Times New Roman" w:hAnsi="Times New Roman"/>
                            <w:spacing w:val="14"/>
                            <w:sz w:val="17"/>
                          </w:rPr>
                          <w:t xml:space="preserve">DIRECCIÓN GENERAL DE LA </w:t>
                        </w:r>
                      </w:p>
                      <w:p w14:paraId="64A53F66" w14:textId="77777777" w:rsidR="00082EEB" w:rsidRPr="00C50314" w:rsidRDefault="00082EEB">
                        <w:pPr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spacing w:val="14"/>
                            <w:sz w:val="17"/>
                          </w:rPr>
                          <w:t xml:space="preserve"> </w:t>
                        </w:r>
                        <w:r w:rsidRPr="00C50314">
                          <w:rPr>
                            <w:rFonts w:ascii="Times New Roman" w:hAnsi="Times New Roman"/>
                            <w:spacing w:val="14"/>
                            <w:sz w:val="17"/>
                          </w:rPr>
                          <w:t>GUARDIA CIVIL</w:t>
                        </w:r>
                        <w:r w:rsidRPr="00C50314">
                          <w:rPr>
                            <w:rFonts w:ascii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69" o:spid="_x0000_s1029" type="#_x0000_t202" style="position:absolute;left:8704;top:397;width:2880;height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AswvwAAANoAAAAPAAAAZHJzL2Rvd25yZXYueG1sRE89a8Mw&#10;EN0D/Q/iCt1iuTGE4Fo2oZAS6BSnHbod1tUysU7GUm3l31dDoePjfVdNtKNYaPaDYwXPWQ6CuHN6&#10;4F7Bx/W0PYDwAVnj6JgU3MlDUz9sKiy1W/lCSxt6kULYl6jAhDCVUvrOkEWfuYk4cd9uthgSnHup&#10;Z1xTuB3lLs/30uLAqcHgRK+Gulv7YxWsWNDpmsfi3e7bz+nrEt8OO6PU02M8voAIFMO/+M991grS&#10;1nQl3QBZ/wIAAP//AwBQSwECLQAUAAYACAAAACEA2+H2y+4AAACFAQAAEwAAAAAAAAAAAAAAAAAA&#10;AAAAW0NvbnRlbnRfVHlwZXNdLnhtbFBLAQItABQABgAIAAAAIQBa9CxbvwAAABUBAAALAAAAAAAA&#10;AAAAAAAAAB8BAABfcmVscy8ucmVsc1BLAQItABQABgAIAAAAIQACKAswvwAAANoAAAAPAAAAAAAA&#10;AAAAAAAAAAcCAABkcnMvZG93bnJldi54bWxQSwUGAAAAAAMAAwC3AAAA8wIAAAAA&#10;" fillcolor="#d9d9d9" strokecolor="#d9d9d9" strokeweight="0">
                  <v:textbox>
                    <w:txbxContent>
                      <w:p w14:paraId="2BC2A52E" w14:textId="77777777" w:rsidR="00082EEB" w:rsidRDefault="00082EEB"/>
                    </w:txbxContent>
                  </v:textbox>
                </v:shape>
              </v:group>
            </w:pict>
          </mc:Fallback>
        </mc:AlternateContent>
      </w:r>
      <w:r w:rsidR="00000000">
        <w:rPr>
          <w:noProof/>
          <w:sz w:val="20"/>
        </w:rPr>
        <w:object w:dxaOrig="1094" w:dyaOrig="1274" w14:anchorId="5BC0AC40">
          <v:group id="_x0000_s2136" style="position:absolute;margin-left:-18pt;margin-top:-110.05pt;width:131.75pt;height:66.1pt;z-index:251657216;mso-position-horizontal-relative:text;mso-position-vertical-relative:text" coordorigin="822,822" coordsize="2635,1322">
            <v:shape id="_x0000_s2051" type="#_x0000_t75" style="position:absolute;left:822;top:822;width:1077;height:1322;mso-wrap-edited:f;mso-position-horizontal-relative:page;mso-position-vertical-relative:page" wrapcoords="-300 0 -300 21340 21600 21340 21600 0 -300 0">
              <v:imagedata r:id="rId8" o:title="" croptop="-293f" cropbottom="-293f" cropleft="-339f" cropright="-339f"/>
            </v:shape>
            <v:shape id="_x0000_s2052" type="#_x0000_t202" style="position:absolute;left:1879;top:1162;width:1578;height:665;mso-wrap-edited:f;mso-position-horizontal-relative:page;mso-position-vertical-relative:page" wrapcoords="0 0 21600 0 21600 21600 0 21600 0 0" filled="f" stroked="f">
              <o:lock v:ext="edit" aspectratio="t"/>
              <v:textbox style="mso-next-textbox:#_x0000_s2052">
                <w:txbxContent>
                  <w:p w14:paraId="059A5A46" w14:textId="77777777" w:rsidR="00082EEB" w:rsidRDefault="00082EEB">
                    <w:pPr>
                      <w:rPr>
                        <w:rFonts w:cs="Arial"/>
                        <w:sz w:val="20"/>
                      </w:rPr>
                    </w:pPr>
                    <w:r>
                      <w:rPr>
                        <w:rFonts w:cs="Arial"/>
                        <w:sz w:val="20"/>
                      </w:rPr>
                      <w:t xml:space="preserve">MINISTERIO </w:t>
                    </w:r>
                  </w:p>
                  <w:p w14:paraId="0D85F5DE" w14:textId="77777777" w:rsidR="00082EEB" w:rsidRDefault="00082EEB">
                    <w:r>
                      <w:rPr>
                        <w:rFonts w:cs="Arial"/>
                        <w:sz w:val="20"/>
                      </w:rPr>
                      <w:t>DEL INTERIOR</w:t>
                    </w:r>
                  </w:p>
                </w:txbxContent>
              </v:textbox>
            </v:shape>
            <w10:anchorlock/>
          </v:group>
          <o:OLEObject Type="Embed" ProgID="Word.Picture.8" ShapeID="_x0000_s2051" DrawAspect="Content" ObjectID="_1849769632" r:id="rId9"/>
        </w:object>
      </w:r>
    </w:p>
    <w:tbl>
      <w:tblPr>
        <w:tblpPr w:leftFromText="85" w:rightFromText="85" w:vertAnchor="page" w:horzAnchor="page" w:tblpX="398" w:tblpY="3006"/>
        <w:tblOverlap w:val="never"/>
        <w:tblW w:w="112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83"/>
        <w:gridCol w:w="258"/>
        <w:gridCol w:w="836"/>
        <w:gridCol w:w="714"/>
        <w:gridCol w:w="2765"/>
        <w:gridCol w:w="293"/>
        <w:gridCol w:w="2562"/>
        <w:gridCol w:w="287"/>
        <w:gridCol w:w="287"/>
        <w:gridCol w:w="2543"/>
        <w:gridCol w:w="279"/>
      </w:tblGrid>
      <w:tr w:rsidR="00082EEB" w14:paraId="2D957AD4" w14:textId="77777777">
        <w:trPr>
          <w:cantSplit/>
          <w:trHeight w:val="20"/>
        </w:trPr>
        <w:tc>
          <w:tcPr>
            <w:tcW w:w="384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5CA1AD3E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single" w:sz="12" w:space="0" w:color="auto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18016D7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4316" w:type="dxa"/>
            <w:gridSpan w:val="3"/>
            <w:vMerge w:val="restart"/>
            <w:tcBorders>
              <w:top w:val="nil"/>
              <w:left w:val="nil"/>
              <w:bottom w:val="nil"/>
              <w:right w:val="dotted" w:sz="2" w:space="0" w:color="auto"/>
            </w:tcBorders>
            <w:vAlign w:val="center"/>
          </w:tcPr>
          <w:p w14:paraId="69F8FE7C" w14:textId="77777777" w:rsidR="00082EEB" w:rsidRDefault="00082EEB">
            <w:pPr>
              <w:pStyle w:val="Ttulo3"/>
              <w:framePr w:hSpace="0" w:wrap="auto" w:vAnchor="margin" w:xAlign="left" w:yAlign="inline"/>
              <w:suppressOverlap w:val="0"/>
              <w:rPr>
                <w:rFonts w:ascii="Arial Narrow" w:hAnsi="Arial Narrow"/>
                <w:spacing w:val="400"/>
                <w:sz w:val="18"/>
              </w:rPr>
            </w:pPr>
            <w:r>
              <w:rPr>
                <w:rFonts w:ascii="Arial Narrow" w:hAnsi="Arial Narrow"/>
                <w:spacing w:val="400"/>
                <w:sz w:val="18"/>
              </w:rPr>
              <w:t>OFICIO</w:t>
            </w:r>
          </w:p>
        </w:tc>
        <w:tc>
          <w:tcPr>
            <w:tcW w:w="288" w:type="dxa"/>
            <w:vMerge w:val="restart"/>
            <w:tcBorders>
              <w:top w:val="dotted" w:sz="2" w:space="0" w:color="auto"/>
              <w:left w:val="dotted" w:sz="2" w:space="0" w:color="auto"/>
              <w:bottom w:val="nil"/>
              <w:right w:val="nil"/>
            </w:tcBorders>
            <w:vAlign w:val="center"/>
          </w:tcPr>
          <w:p w14:paraId="1047C6B9" w14:textId="77777777" w:rsidR="00082EEB" w:rsidRDefault="00082EEB">
            <w:pPr>
              <w:pStyle w:val="Ttulo3"/>
              <w:framePr w:hSpace="0" w:wrap="auto" w:vAnchor="margin" w:xAlign="left" w:yAlign="inline"/>
              <w:suppressOverlap w:val="0"/>
              <w:rPr>
                <w:sz w:val="14"/>
              </w:rPr>
            </w:pPr>
          </w:p>
        </w:tc>
        <w:tc>
          <w:tcPr>
            <w:tcW w:w="256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9F5B5C" w14:textId="77777777" w:rsidR="00082EEB" w:rsidRDefault="00082EEB">
            <w:pPr>
              <w:pStyle w:val="Ttulo3"/>
              <w:framePr w:hSpace="0" w:wrap="auto" w:vAnchor="margin" w:xAlign="left" w:yAlign="inline"/>
              <w:suppressOverlap w:val="0"/>
              <w:rPr>
                <w:sz w:val="14"/>
              </w:rPr>
            </w:pPr>
          </w:p>
        </w:tc>
        <w:tc>
          <w:tcPr>
            <w:tcW w:w="287" w:type="dxa"/>
            <w:vMerge w:val="restart"/>
            <w:tcBorders>
              <w:top w:val="dotted" w:sz="2" w:space="0" w:color="auto"/>
              <w:left w:val="nil"/>
              <w:bottom w:val="nil"/>
              <w:right w:val="dotted" w:sz="2" w:space="0" w:color="auto"/>
            </w:tcBorders>
            <w:vAlign w:val="center"/>
          </w:tcPr>
          <w:p w14:paraId="78809C14" w14:textId="77777777" w:rsidR="00082EEB" w:rsidRDefault="00082EEB">
            <w:pPr>
              <w:pStyle w:val="Ttulo3"/>
              <w:framePr w:hSpace="0" w:wrap="auto" w:vAnchor="margin" w:xAlign="left" w:yAlign="inline"/>
              <w:suppressOverlap w:val="0"/>
              <w:rPr>
                <w:sz w:val="14"/>
              </w:rPr>
            </w:pPr>
          </w:p>
        </w:tc>
        <w:tc>
          <w:tcPr>
            <w:tcW w:w="287" w:type="dxa"/>
            <w:vMerge w:val="restart"/>
            <w:tcBorders>
              <w:top w:val="dotted" w:sz="2" w:space="0" w:color="auto"/>
              <w:left w:val="dotted" w:sz="2" w:space="0" w:color="auto"/>
              <w:bottom w:val="nil"/>
              <w:right w:val="nil"/>
            </w:tcBorders>
            <w:vAlign w:val="center"/>
          </w:tcPr>
          <w:p w14:paraId="78F0AC4A" w14:textId="77777777" w:rsidR="00082EEB" w:rsidRDefault="00082EEB">
            <w:pPr>
              <w:pStyle w:val="Ttulo3"/>
              <w:framePr w:hSpace="0" w:wrap="auto" w:vAnchor="margin" w:xAlign="left" w:yAlign="inline"/>
              <w:suppressOverlap w:val="0"/>
              <w:rPr>
                <w:sz w:val="14"/>
              </w:rPr>
            </w:pPr>
          </w:p>
        </w:tc>
        <w:tc>
          <w:tcPr>
            <w:tcW w:w="254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E8AFE" w14:textId="77777777" w:rsidR="00082EEB" w:rsidRDefault="00082EEB">
            <w:pPr>
              <w:pStyle w:val="Ttulo3"/>
              <w:framePr w:hSpace="0" w:wrap="auto" w:vAnchor="margin" w:xAlign="left" w:yAlign="inline"/>
              <w:suppressOverlap w:val="0"/>
              <w:rPr>
                <w:sz w:val="14"/>
              </w:rPr>
            </w:pPr>
          </w:p>
        </w:tc>
        <w:tc>
          <w:tcPr>
            <w:tcW w:w="279" w:type="dxa"/>
            <w:vMerge w:val="restart"/>
            <w:tcBorders>
              <w:top w:val="dotted" w:sz="2" w:space="0" w:color="auto"/>
              <w:left w:val="nil"/>
              <w:bottom w:val="nil"/>
              <w:right w:val="dotted" w:sz="2" w:space="0" w:color="auto"/>
            </w:tcBorders>
            <w:vAlign w:val="center"/>
          </w:tcPr>
          <w:p w14:paraId="7CF712B4" w14:textId="77777777" w:rsidR="00082EEB" w:rsidRDefault="00082EEB">
            <w:pPr>
              <w:pStyle w:val="Ttulo3"/>
              <w:framePr w:hSpace="0" w:wrap="auto" w:vAnchor="margin" w:xAlign="left" w:yAlign="inline"/>
              <w:suppressOverlap w:val="0"/>
              <w:rPr>
                <w:sz w:val="14"/>
              </w:rPr>
            </w:pPr>
          </w:p>
        </w:tc>
      </w:tr>
      <w:tr w:rsidR="00082EEB" w14:paraId="29004EC9" w14:textId="77777777">
        <w:trPr>
          <w:cantSplit/>
          <w:trHeight w:val="161"/>
        </w:trPr>
        <w:tc>
          <w:tcPr>
            <w:tcW w:w="384" w:type="dxa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5A95DF2C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59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29F71C0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4316" w:type="dxa"/>
            <w:gridSpan w:val="3"/>
            <w:vMerge/>
            <w:tcBorders>
              <w:top w:val="nil"/>
              <w:left w:val="nil"/>
              <w:bottom w:val="nil"/>
              <w:right w:val="dotted" w:sz="2" w:space="0" w:color="auto"/>
            </w:tcBorders>
            <w:vAlign w:val="center"/>
          </w:tcPr>
          <w:p w14:paraId="79DBB9A0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8" w:type="dxa"/>
            <w:vMerge/>
            <w:tcBorders>
              <w:top w:val="nil"/>
              <w:left w:val="dotted" w:sz="2" w:space="0" w:color="auto"/>
              <w:bottom w:val="nil"/>
              <w:right w:val="nil"/>
            </w:tcBorders>
            <w:vAlign w:val="center"/>
          </w:tcPr>
          <w:p w14:paraId="7D6D1805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563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F8368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7" w:type="dxa"/>
            <w:vMerge/>
            <w:tcBorders>
              <w:top w:val="nil"/>
              <w:left w:val="nil"/>
              <w:bottom w:val="nil"/>
              <w:right w:val="dotted" w:sz="2" w:space="0" w:color="auto"/>
            </w:tcBorders>
            <w:vAlign w:val="center"/>
          </w:tcPr>
          <w:p w14:paraId="68A115E7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7" w:type="dxa"/>
            <w:vMerge/>
            <w:tcBorders>
              <w:top w:val="nil"/>
              <w:left w:val="dotted" w:sz="2" w:space="0" w:color="auto"/>
              <w:bottom w:val="nil"/>
              <w:right w:val="nil"/>
            </w:tcBorders>
            <w:vAlign w:val="center"/>
          </w:tcPr>
          <w:p w14:paraId="06D2390E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544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E38469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9" w:type="dxa"/>
            <w:vMerge/>
            <w:tcBorders>
              <w:top w:val="nil"/>
              <w:left w:val="nil"/>
              <w:bottom w:val="nil"/>
              <w:right w:val="dotted" w:sz="2" w:space="0" w:color="auto"/>
            </w:tcBorders>
            <w:vAlign w:val="center"/>
          </w:tcPr>
          <w:p w14:paraId="385B7E12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</w:tr>
      <w:tr w:rsidR="00082EEB" w:rsidRPr="003C292D" w14:paraId="1AE8E94D" w14:textId="77777777">
        <w:trPr>
          <w:cantSplit/>
          <w:trHeight w:val="340"/>
        </w:trPr>
        <w:tc>
          <w:tcPr>
            <w:tcW w:w="384" w:type="dxa"/>
            <w:vMerge/>
            <w:tcBorders>
              <w:left w:val="nil"/>
              <w:right w:val="single" w:sz="12" w:space="0" w:color="auto"/>
            </w:tcBorders>
          </w:tcPr>
          <w:p w14:paraId="0BDB2B1F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59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14:paraId="7211FD48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</w:tcMar>
          </w:tcPr>
          <w:p w14:paraId="372E95C3" w14:textId="77777777" w:rsidR="00082EEB" w:rsidRDefault="00082EEB">
            <w:pPr>
              <w:rPr>
                <w:rFonts w:cs="Arial"/>
                <w:sz w:val="16"/>
                <w:lang w:val="en-GB"/>
              </w:rPr>
            </w:pPr>
            <w:r>
              <w:rPr>
                <w:rFonts w:cs="Arial"/>
                <w:sz w:val="16"/>
                <w:lang w:val="en-GB"/>
              </w:rPr>
              <w:t>S/REF:</w:t>
            </w:r>
          </w:p>
        </w:tc>
        <w:tc>
          <w:tcPr>
            <w:tcW w:w="9728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70" w:type="dxa"/>
            </w:tcMar>
          </w:tcPr>
          <w:p w14:paraId="1134352E" w14:textId="21641A5B" w:rsidR="00082EEB" w:rsidRPr="00764E56" w:rsidRDefault="00285DE3" w:rsidP="00285DE3">
            <w:pPr>
              <w:rPr>
                <w:rFonts w:ascii="Bookman Old Style" w:hAnsi="Bookman Old Style" w:cs="Arial"/>
                <w:b/>
                <w:sz w:val="20"/>
                <w:szCs w:val="20"/>
              </w:rPr>
            </w:pPr>
            <w:bookmarkStart w:id="0" w:name="SRef"/>
            <w:bookmarkEnd w:id="0"/>
            <w:r>
              <w:rPr>
                <w:rFonts w:ascii="Bookman Old Style" w:hAnsi="Bookman Old Style" w:cs="Arial"/>
                <w:b/>
                <w:sz w:val="20"/>
                <w:szCs w:val="20"/>
              </w:rPr>
              <w:t xml:space="preserve">Diligencias Previas </w:t>
            </w:r>
            <w:r w:rsidR="0082045A" w:rsidRPr="00764E56">
              <w:rPr>
                <w:rFonts w:ascii="Bookman Old Style" w:hAnsi="Bookman Old Style" w:cs="Arial"/>
                <w:b/>
                <w:sz w:val="20"/>
                <w:szCs w:val="20"/>
              </w:rPr>
              <w:t>[</w:t>
            </w:r>
            <w:r>
              <w:rPr>
                <w:rFonts w:ascii="Bookman Old Style" w:hAnsi="Bookman Old Style" w:cs="Arial"/>
                <w:b/>
                <w:sz w:val="20"/>
                <w:szCs w:val="20"/>
              </w:rPr>
              <w:t>DIP</w:t>
            </w:r>
            <w:r w:rsidR="0082045A" w:rsidRPr="00764E56">
              <w:rPr>
                <w:rFonts w:ascii="Bookman Old Style" w:hAnsi="Bookman Old Style" w:cs="Arial"/>
                <w:b/>
                <w:sz w:val="20"/>
                <w:szCs w:val="20"/>
              </w:rPr>
              <w:t>] –</w:t>
            </w:r>
            <w:r w:rsidR="00FC3A2C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</w:t>
            </w:r>
            <w:r w:rsidR="009F4C2E">
              <w:rPr>
                <w:rFonts w:ascii="Bookman Old Style" w:hAnsi="Bookman Old Style" w:cs="Arial"/>
                <w:b/>
                <w:sz w:val="20"/>
                <w:szCs w:val="20"/>
              </w:rPr>
              <w:t>(</w:t>
            </w:r>
            <w:proofErr w:type="spellStart"/>
            <w:r w:rsidR="009F4C2E">
              <w:rPr>
                <w:rFonts w:ascii="Bookman Old Style" w:hAnsi="Bookman Old Style" w:cs="Arial"/>
                <w:b/>
                <w:sz w:val="20"/>
                <w:szCs w:val="20"/>
              </w:rPr>
              <w:t>numero</w:t>
            </w:r>
            <w:proofErr w:type="spellEnd"/>
            <w:r w:rsidR="009F4C2E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diligencia previas)</w:t>
            </w:r>
            <w:r w:rsidR="00764E56">
              <w:rPr>
                <w:rFonts w:ascii="Bookman Old Style" w:hAnsi="Bookman Old Style" w:cs="Arial"/>
                <w:b/>
                <w:sz w:val="20"/>
                <w:szCs w:val="20"/>
              </w:rPr>
              <w:t xml:space="preserve">            </w:t>
            </w:r>
            <w:r w:rsidR="00082EEB" w:rsidRPr="00764E56">
              <w:rPr>
                <w:rFonts w:ascii="Bookman Old Style" w:hAnsi="Bookman Old Style" w:cs="Arial"/>
                <w:b/>
                <w:sz w:val="20"/>
                <w:szCs w:val="20"/>
                <w:lang w:val="en-GB"/>
              </w:rPr>
              <w:fldChar w:fldCharType="begin"/>
            </w:r>
            <w:r w:rsidR="00082EEB" w:rsidRPr="00764E56">
              <w:rPr>
                <w:rFonts w:ascii="Bookman Old Style" w:hAnsi="Bookman Old Style" w:cs="Arial"/>
                <w:b/>
                <w:sz w:val="20"/>
                <w:szCs w:val="20"/>
              </w:rPr>
              <w:instrText xml:space="preserve"> FILLIN "Su Referencia" \o \* MERGEFORMAT </w:instrText>
            </w:r>
            <w:r w:rsidR="00082EEB" w:rsidRPr="00764E56">
              <w:rPr>
                <w:rFonts w:ascii="Bookman Old Style" w:hAnsi="Bookman Old Style" w:cs="Arial"/>
                <w:b/>
                <w:sz w:val="20"/>
                <w:szCs w:val="20"/>
                <w:lang w:val="en-GB"/>
              </w:rPr>
              <w:fldChar w:fldCharType="end"/>
            </w:r>
          </w:p>
        </w:tc>
      </w:tr>
      <w:tr w:rsidR="00082EEB" w:rsidRPr="00123975" w14:paraId="62F15732" w14:textId="77777777">
        <w:trPr>
          <w:cantSplit/>
          <w:trHeight w:val="340"/>
        </w:trPr>
        <w:tc>
          <w:tcPr>
            <w:tcW w:w="384" w:type="dxa"/>
            <w:vMerge/>
            <w:tcBorders>
              <w:left w:val="nil"/>
              <w:right w:val="single" w:sz="12" w:space="0" w:color="auto"/>
            </w:tcBorders>
          </w:tcPr>
          <w:p w14:paraId="744ADC4D" w14:textId="77777777" w:rsidR="00082EEB" w:rsidRPr="003C292D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59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14:paraId="76F2720D" w14:textId="77777777" w:rsidR="00082EEB" w:rsidRPr="003C292D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4E0E5522" w14:textId="77777777" w:rsidR="00082EEB" w:rsidRDefault="00082EEB">
            <w:pPr>
              <w:rPr>
                <w:rFonts w:cs="Arial"/>
                <w:sz w:val="16"/>
                <w:lang w:val="en-GB"/>
              </w:rPr>
            </w:pPr>
            <w:r>
              <w:rPr>
                <w:rFonts w:cs="Arial"/>
                <w:sz w:val="16"/>
                <w:lang w:val="en-GB"/>
              </w:rPr>
              <w:t>N/REF:</w:t>
            </w:r>
          </w:p>
        </w:tc>
        <w:tc>
          <w:tcPr>
            <w:tcW w:w="972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6E4CF4C" w14:textId="77777777" w:rsidR="00082EEB" w:rsidRPr="00AD1A05" w:rsidRDefault="00EF6F55" w:rsidP="005F0189">
            <w:pPr>
              <w:tabs>
                <w:tab w:val="left" w:pos="7830"/>
              </w:tabs>
              <w:rPr>
                <w:rFonts w:cs="Arial"/>
              </w:rPr>
            </w:pPr>
            <w:bookmarkStart w:id="1" w:name="NRef"/>
            <w:bookmarkEnd w:id="1"/>
            <w:r>
              <w:rPr>
                <w:rFonts w:cs="Arial"/>
              </w:rPr>
              <w:t>LPL</w:t>
            </w:r>
            <w:r w:rsidR="00EF6450">
              <w:rPr>
                <w:rFonts w:cs="Arial"/>
              </w:rPr>
              <w:t>/</w:t>
            </w:r>
            <w:proofErr w:type="spellStart"/>
            <w:r w:rsidR="00915D20">
              <w:rPr>
                <w:rFonts w:cs="Arial"/>
              </w:rPr>
              <w:t>palg</w:t>
            </w:r>
            <w:proofErr w:type="spellEnd"/>
            <w:r w:rsidR="00AC3520">
              <w:rPr>
                <w:rFonts w:cs="Arial"/>
              </w:rPr>
              <w:t xml:space="preserve">                                                                    </w:t>
            </w:r>
            <w:r w:rsidR="00B52EAC">
              <w:rPr>
                <w:rFonts w:cs="Arial"/>
              </w:rPr>
              <w:t xml:space="preserve">                    </w:t>
            </w:r>
            <w:r w:rsidR="00AC3520">
              <w:rPr>
                <w:rFonts w:cs="Arial"/>
              </w:rPr>
              <w:t xml:space="preserve"> </w:t>
            </w:r>
            <w:r w:rsidR="00082EEB">
              <w:rPr>
                <w:rFonts w:cs="Arial"/>
              </w:rPr>
              <w:t xml:space="preserve"> Núm</w:t>
            </w:r>
            <w:r w:rsidR="00B52EAC">
              <w:rPr>
                <w:rFonts w:cs="Arial"/>
              </w:rPr>
              <w:t xml:space="preserve">.    </w:t>
            </w:r>
            <w:r w:rsidR="00B52EAC" w:rsidRPr="00B52EAC">
              <w:rPr>
                <w:rFonts w:ascii="Times New Roman" w:hAnsi="Times New Roman"/>
              </w:rPr>
              <w:t xml:space="preserve"> </w:t>
            </w:r>
          </w:p>
        </w:tc>
      </w:tr>
      <w:tr w:rsidR="00082EEB" w14:paraId="18017000" w14:textId="77777777">
        <w:trPr>
          <w:cantSplit/>
          <w:trHeight w:val="340"/>
        </w:trPr>
        <w:tc>
          <w:tcPr>
            <w:tcW w:w="384" w:type="dxa"/>
            <w:vMerge/>
            <w:tcBorders>
              <w:left w:val="nil"/>
              <w:right w:val="single" w:sz="12" w:space="0" w:color="auto"/>
            </w:tcBorders>
          </w:tcPr>
          <w:p w14:paraId="5FAB0908" w14:textId="77777777" w:rsidR="00082EEB" w:rsidRPr="00123975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59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14:paraId="3F865903" w14:textId="77777777" w:rsidR="00082EEB" w:rsidRPr="00123975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2011B184" w14:textId="77777777" w:rsidR="00082EEB" w:rsidRDefault="00082EEB">
            <w:pPr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>FECHA:</w:t>
            </w:r>
          </w:p>
        </w:tc>
        <w:tc>
          <w:tcPr>
            <w:tcW w:w="972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1D3DE3B" w14:textId="2A266175" w:rsidR="00082EEB" w:rsidRPr="00815B68" w:rsidRDefault="009F4C2E" w:rsidP="00285DE3">
            <w:pPr>
              <w:rPr>
                <w:rFonts w:cs="Arial"/>
              </w:rPr>
            </w:pPr>
            <w:bookmarkStart w:id="2" w:name="Asunto"/>
            <w:bookmarkEnd w:id="2"/>
            <w:r>
              <w:rPr>
                <w:rFonts w:cs="Arial"/>
              </w:rPr>
              <w:t xml:space="preserve">(fecha del </w:t>
            </w:r>
            <w:proofErr w:type="spellStart"/>
            <w:r>
              <w:rPr>
                <w:rFonts w:cs="Arial"/>
              </w:rPr>
              <w:t>dia</w:t>
            </w:r>
            <w:proofErr w:type="spellEnd"/>
            <w:r>
              <w:rPr>
                <w:rFonts w:cs="Arial"/>
              </w:rPr>
              <w:t>)</w:t>
            </w:r>
          </w:p>
        </w:tc>
      </w:tr>
      <w:tr w:rsidR="00082EEB" w14:paraId="7E1767EE" w14:textId="77777777">
        <w:trPr>
          <w:cantSplit/>
          <w:trHeight w:val="340"/>
        </w:trPr>
        <w:tc>
          <w:tcPr>
            <w:tcW w:w="384" w:type="dxa"/>
            <w:vMerge/>
            <w:tcBorders>
              <w:left w:val="nil"/>
              <w:right w:val="single" w:sz="12" w:space="0" w:color="auto"/>
            </w:tcBorders>
          </w:tcPr>
          <w:p w14:paraId="0A327F6D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59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14:paraId="4E4F40C1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</w:tcPr>
          <w:p w14:paraId="517402E1" w14:textId="77777777" w:rsidR="00082EEB" w:rsidRDefault="00082EEB">
            <w:pPr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>ASUNTO:</w:t>
            </w:r>
          </w:p>
        </w:tc>
        <w:tc>
          <w:tcPr>
            <w:tcW w:w="972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6A9F589D" w14:textId="77777777" w:rsidR="00082EEB" w:rsidRPr="00203865" w:rsidRDefault="00285DE3" w:rsidP="00285DE3">
            <w:pPr>
              <w:rPr>
                <w:rFonts w:ascii="Bookman Old Style" w:hAnsi="Bookman Old Style" w:cs="Arial"/>
                <w:sz w:val="28"/>
                <w:szCs w:val="28"/>
              </w:rPr>
            </w:pPr>
            <w:bookmarkStart w:id="3" w:name="Fecha"/>
            <w:bookmarkEnd w:id="3"/>
            <w:r>
              <w:rPr>
                <w:rFonts w:ascii="Bookman Old Style" w:hAnsi="Bookman Old Style" w:cs="Arial"/>
                <w:sz w:val="28"/>
                <w:szCs w:val="28"/>
              </w:rPr>
              <w:t>RDO. VALORACION SUSTACIAS INTERVENIDAS</w:t>
            </w:r>
            <w:r w:rsidR="00876D86" w:rsidRPr="00203865">
              <w:rPr>
                <w:rFonts w:ascii="Bookman Old Style" w:hAnsi="Bookman Old Style" w:cs="Arial"/>
                <w:sz w:val="28"/>
                <w:szCs w:val="28"/>
              </w:rPr>
              <w:t xml:space="preserve"> </w:t>
            </w:r>
            <w:r w:rsidR="00082EEB" w:rsidRPr="00203865">
              <w:rPr>
                <w:rFonts w:ascii="Bookman Old Style" w:hAnsi="Bookman Old Style" w:cs="Arial"/>
                <w:sz w:val="28"/>
                <w:szCs w:val="28"/>
              </w:rPr>
              <w:fldChar w:fldCharType="begin"/>
            </w:r>
            <w:r w:rsidR="00082EEB" w:rsidRPr="00203865">
              <w:rPr>
                <w:rFonts w:ascii="Bookman Old Style" w:hAnsi="Bookman Old Style" w:cs="Arial"/>
                <w:sz w:val="28"/>
                <w:szCs w:val="28"/>
              </w:rPr>
              <w:instrText xml:space="preserve"> FILLIN "Asunto" \o \* MERGEFORMAT </w:instrText>
            </w:r>
            <w:r w:rsidR="00082EEB" w:rsidRPr="00203865">
              <w:rPr>
                <w:rFonts w:ascii="Bookman Old Style" w:hAnsi="Bookman Old Style" w:cs="Arial"/>
                <w:sz w:val="28"/>
                <w:szCs w:val="28"/>
              </w:rPr>
              <w:fldChar w:fldCharType="end"/>
            </w:r>
          </w:p>
        </w:tc>
      </w:tr>
      <w:tr w:rsidR="00082EEB" w14:paraId="24B580A2" w14:textId="77777777">
        <w:trPr>
          <w:cantSplit/>
          <w:trHeight w:val="57"/>
        </w:trPr>
        <w:tc>
          <w:tcPr>
            <w:tcW w:w="384" w:type="dxa"/>
            <w:vMerge/>
            <w:tcBorders>
              <w:left w:val="nil"/>
              <w:right w:val="single" w:sz="12" w:space="0" w:color="auto"/>
            </w:tcBorders>
            <w:vAlign w:val="center"/>
          </w:tcPr>
          <w:p w14:paraId="62FB210D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59" w:type="dxa"/>
            <w:vMerge/>
            <w:tcBorders>
              <w:left w:val="single" w:sz="12" w:space="0" w:color="auto"/>
              <w:bottom w:val="nil"/>
              <w:right w:val="nil"/>
            </w:tcBorders>
            <w:vAlign w:val="center"/>
          </w:tcPr>
          <w:p w14:paraId="572FD8D9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1056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9ED09A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</w:tr>
      <w:tr w:rsidR="00082EEB" w14:paraId="0244069E" w14:textId="77777777">
        <w:trPr>
          <w:cantSplit/>
          <w:trHeight w:val="284"/>
        </w:trPr>
        <w:tc>
          <w:tcPr>
            <w:tcW w:w="384" w:type="dxa"/>
            <w:vMerge/>
            <w:tcBorders>
              <w:left w:val="nil"/>
              <w:right w:val="single" w:sz="12" w:space="0" w:color="auto"/>
            </w:tcBorders>
          </w:tcPr>
          <w:p w14:paraId="621494C6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59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14:paraId="4A9C6C89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155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57" w:type="dxa"/>
              <w:right w:w="0" w:type="dxa"/>
            </w:tcMar>
          </w:tcPr>
          <w:p w14:paraId="6DFCA03B" w14:textId="77777777" w:rsidR="00082EEB" w:rsidRDefault="00082EEB">
            <w:pPr>
              <w:rPr>
                <w:rFonts w:cs="Arial"/>
                <w:b/>
                <w:bCs/>
                <w:spacing w:val="14"/>
                <w:sz w:val="16"/>
              </w:rPr>
            </w:pPr>
            <w:r>
              <w:rPr>
                <w:rFonts w:cs="Arial"/>
                <w:b/>
                <w:bCs/>
                <w:spacing w:val="14"/>
                <w:sz w:val="16"/>
              </w:rPr>
              <w:t>DESTINATARIO:</w:t>
            </w:r>
          </w:p>
        </w:tc>
        <w:tc>
          <w:tcPr>
            <w:tcW w:w="9014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0F9BD6D2" w14:textId="77777777" w:rsidR="006C28B2" w:rsidRPr="00CB74C7" w:rsidRDefault="00AA7260" w:rsidP="006C28B2">
            <w:pPr>
              <w:rPr>
                <w:rFonts w:cs="Arial"/>
                <w:sz w:val="26"/>
                <w:szCs w:val="26"/>
              </w:rPr>
            </w:pPr>
            <w:bookmarkStart w:id="4" w:name="Destinatario"/>
            <w:bookmarkEnd w:id="4"/>
            <w:r w:rsidRPr="00CB74C7">
              <w:rPr>
                <w:rFonts w:cs="Arial"/>
                <w:sz w:val="26"/>
                <w:szCs w:val="26"/>
              </w:rPr>
              <w:t>ILMO. SEÑO</w:t>
            </w:r>
            <w:r w:rsidR="00720C69" w:rsidRPr="00CB74C7">
              <w:rPr>
                <w:rFonts w:cs="Arial"/>
                <w:sz w:val="26"/>
                <w:szCs w:val="26"/>
              </w:rPr>
              <w:t xml:space="preserve">R </w:t>
            </w:r>
            <w:r w:rsidR="00A63303" w:rsidRPr="00CB74C7">
              <w:rPr>
                <w:rFonts w:cs="Arial"/>
                <w:sz w:val="26"/>
                <w:szCs w:val="26"/>
              </w:rPr>
              <w:t>JUEZ DE</w:t>
            </w:r>
            <w:r w:rsidR="008967E6" w:rsidRPr="00CB74C7">
              <w:rPr>
                <w:rFonts w:cs="Arial"/>
                <w:sz w:val="26"/>
                <w:szCs w:val="26"/>
              </w:rPr>
              <w:t xml:space="preserve">L JUZGADO </w:t>
            </w:r>
            <w:r w:rsidR="00CB74C7" w:rsidRPr="00CB74C7">
              <w:rPr>
                <w:rFonts w:cs="Arial"/>
                <w:sz w:val="26"/>
                <w:szCs w:val="26"/>
              </w:rPr>
              <w:t xml:space="preserve">DE PRIMERA </w:t>
            </w:r>
            <w:r w:rsidR="00285DE3" w:rsidRPr="00CB74C7">
              <w:rPr>
                <w:rFonts w:cs="Arial"/>
                <w:sz w:val="26"/>
                <w:szCs w:val="26"/>
              </w:rPr>
              <w:t xml:space="preserve">INSTANCIA E </w:t>
            </w:r>
            <w:r w:rsidR="006A46C7">
              <w:rPr>
                <w:rFonts w:cs="Arial"/>
                <w:sz w:val="26"/>
                <w:szCs w:val="26"/>
              </w:rPr>
              <w:t xml:space="preserve">INSTRUCCIÓN </w:t>
            </w:r>
            <w:proofErr w:type="spellStart"/>
            <w:r w:rsidR="006A46C7">
              <w:rPr>
                <w:rFonts w:cs="Arial"/>
                <w:sz w:val="26"/>
                <w:szCs w:val="26"/>
              </w:rPr>
              <w:t>Nº</w:t>
            </w:r>
            <w:proofErr w:type="spellEnd"/>
            <w:r w:rsidR="006A46C7">
              <w:rPr>
                <w:rFonts w:cs="Arial"/>
                <w:sz w:val="26"/>
                <w:szCs w:val="26"/>
              </w:rPr>
              <w:t xml:space="preserve"> 3</w:t>
            </w:r>
            <w:r w:rsidR="00CB74C7" w:rsidRPr="00CB74C7">
              <w:rPr>
                <w:rFonts w:cs="Arial"/>
                <w:sz w:val="26"/>
                <w:szCs w:val="26"/>
              </w:rPr>
              <w:t xml:space="preserve"> DE</w:t>
            </w:r>
          </w:p>
          <w:p w14:paraId="688CF29B" w14:textId="77777777" w:rsidR="00082EEB" w:rsidRPr="00C26652" w:rsidRDefault="00285DE3" w:rsidP="000B2EFC">
            <w:pPr>
              <w:jc w:val="right"/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</w:rPr>
              <w:t>PICASSENT (</w:t>
            </w:r>
            <w:r w:rsidR="00C25611">
              <w:rPr>
                <w:rFonts w:cs="Arial"/>
                <w:b/>
              </w:rPr>
              <w:t>VALENCIA</w:t>
            </w:r>
            <w:r>
              <w:rPr>
                <w:rFonts w:cs="Arial"/>
                <w:b/>
              </w:rPr>
              <w:t>)</w:t>
            </w:r>
            <w:r w:rsidR="00082EEB" w:rsidRPr="00C26652">
              <w:rPr>
                <w:rFonts w:cs="Arial"/>
                <w:b/>
                <w:sz w:val="28"/>
                <w:szCs w:val="28"/>
              </w:rPr>
              <w:fldChar w:fldCharType="begin"/>
            </w:r>
            <w:r w:rsidR="00082EEB" w:rsidRPr="00C26652">
              <w:rPr>
                <w:rFonts w:cs="Arial"/>
                <w:b/>
                <w:sz w:val="28"/>
                <w:szCs w:val="28"/>
              </w:rPr>
              <w:instrText xml:space="preserve"> FILLIN "Destinatario" \o \* MERGEFORMAT </w:instrText>
            </w:r>
            <w:r w:rsidR="00082EEB" w:rsidRPr="00C26652">
              <w:rPr>
                <w:rFonts w:cs="Arial"/>
                <w:b/>
                <w:sz w:val="28"/>
                <w:szCs w:val="28"/>
              </w:rPr>
              <w:fldChar w:fldCharType="end"/>
            </w:r>
          </w:p>
        </w:tc>
      </w:tr>
      <w:tr w:rsidR="00082EEB" w14:paraId="528DD61D" w14:textId="77777777">
        <w:trPr>
          <w:cantSplit/>
          <w:trHeight w:val="284"/>
        </w:trPr>
        <w:tc>
          <w:tcPr>
            <w:tcW w:w="384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06BE9ADE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59" w:type="dxa"/>
            <w:vMerge/>
            <w:tcBorders>
              <w:left w:val="single" w:sz="12" w:space="0" w:color="auto"/>
              <w:bottom w:val="nil"/>
              <w:right w:val="nil"/>
            </w:tcBorders>
          </w:tcPr>
          <w:p w14:paraId="5947E45B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4316" w:type="dxa"/>
            <w:gridSpan w:val="3"/>
            <w:tcBorders>
              <w:top w:val="nil"/>
              <w:left w:val="nil"/>
              <w:bottom w:val="nil"/>
              <w:right w:val="dotted" w:sz="2" w:space="0" w:color="auto"/>
            </w:tcBorders>
            <w:vAlign w:val="center"/>
          </w:tcPr>
          <w:p w14:paraId="36106040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93" w:type="dxa"/>
            <w:tcBorders>
              <w:top w:val="nil"/>
              <w:left w:val="dotted" w:sz="2" w:space="0" w:color="auto"/>
              <w:bottom w:val="dotted" w:sz="2" w:space="0" w:color="auto"/>
              <w:right w:val="nil"/>
            </w:tcBorders>
            <w:vAlign w:val="center"/>
          </w:tcPr>
          <w:p w14:paraId="2D4942B4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5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90C9DB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7" w:type="dxa"/>
            <w:tcBorders>
              <w:top w:val="nil"/>
              <w:left w:val="nil"/>
              <w:bottom w:val="dotted" w:sz="2" w:space="0" w:color="auto"/>
              <w:right w:val="dotted" w:sz="2" w:space="0" w:color="auto"/>
            </w:tcBorders>
            <w:vAlign w:val="center"/>
          </w:tcPr>
          <w:p w14:paraId="439CC7ED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87" w:type="dxa"/>
            <w:tcBorders>
              <w:top w:val="nil"/>
              <w:left w:val="dotted" w:sz="2" w:space="0" w:color="auto"/>
              <w:bottom w:val="dotted" w:sz="2" w:space="0" w:color="auto"/>
              <w:right w:val="nil"/>
            </w:tcBorders>
            <w:vAlign w:val="center"/>
          </w:tcPr>
          <w:p w14:paraId="70AEA231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5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11C7F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  <w:tc>
          <w:tcPr>
            <w:tcW w:w="279" w:type="dxa"/>
            <w:tcBorders>
              <w:top w:val="nil"/>
              <w:left w:val="nil"/>
              <w:bottom w:val="dotted" w:sz="2" w:space="0" w:color="auto"/>
              <w:right w:val="dotted" w:sz="2" w:space="0" w:color="auto"/>
            </w:tcBorders>
            <w:vAlign w:val="center"/>
          </w:tcPr>
          <w:p w14:paraId="37FF2727" w14:textId="77777777" w:rsidR="00082EEB" w:rsidRDefault="00082EEB">
            <w:pPr>
              <w:rPr>
                <w:rFonts w:ascii="Arial" w:hAnsi="Arial" w:cs="Arial"/>
                <w:sz w:val="14"/>
              </w:rPr>
            </w:pPr>
          </w:p>
        </w:tc>
      </w:tr>
    </w:tbl>
    <w:p w14:paraId="265BF34C" w14:textId="77777777" w:rsidR="00082EEB" w:rsidRDefault="00082EEB">
      <w:pPr>
        <w:pStyle w:val="Encabezado"/>
        <w:keepLines/>
        <w:tabs>
          <w:tab w:val="clear" w:pos="4252"/>
          <w:tab w:val="clear" w:pos="8504"/>
        </w:tabs>
        <w:spacing w:line="360" w:lineRule="auto"/>
        <w:ind w:left="360" w:firstLine="540"/>
        <w:jc w:val="both"/>
        <w:rPr>
          <w:rFonts w:ascii="Comic Sans MS" w:hAnsi="Comic Sans MS"/>
          <w:i/>
        </w:rPr>
      </w:pPr>
      <w:r w:rsidRPr="003C292D">
        <w:t xml:space="preserve">               </w:t>
      </w:r>
      <w:r w:rsidRPr="003C292D">
        <w:rPr>
          <w:rFonts w:ascii="Comic Sans MS" w:hAnsi="Comic Sans MS"/>
          <w:i/>
        </w:rPr>
        <w:t xml:space="preserve">     </w:t>
      </w:r>
    </w:p>
    <w:p w14:paraId="30917F81" w14:textId="15058F6B" w:rsidR="002E3B57" w:rsidRPr="00FC3A2C" w:rsidRDefault="00082EEB" w:rsidP="002E3B57">
      <w:pPr>
        <w:spacing w:line="360" w:lineRule="auto"/>
        <w:jc w:val="both"/>
        <w:rPr>
          <w:rFonts w:ascii="Bookman Old Style" w:hAnsi="Bookman Old Style"/>
          <w:b/>
        </w:rPr>
        <w:sectPr w:rsidR="002E3B57" w:rsidRPr="00FC3A2C">
          <w:headerReference w:type="default" r:id="rId10"/>
          <w:headerReference w:type="first" r:id="rId11"/>
          <w:footerReference w:type="first" r:id="rId12"/>
          <w:type w:val="continuous"/>
          <w:pgSz w:w="11906" w:h="16838" w:code="9"/>
          <w:pgMar w:top="397" w:right="926" w:bottom="1134" w:left="1260" w:header="0" w:footer="1134" w:gutter="0"/>
          <w:cols w:space="708"/>
          <w:titlePg/>
          <w:docGrid w:linePitch="360"/>
        </w:sectPr>
      </w:pPr>
      <w:r w:rsidRPr="00203865">
        <w:t xml:space="preserve"> </w:t>
      </w:r>
      <w:r>
        <w:tab/>
      </w:r>
      <w:r w:rsidR="00285DE3">
        <w:rPr>
          <w:rFonts w:ascii="Bookman Old Style" w:hAnsi="Bookman Old Style"/>
        </w:rPr>
        <w:t>Adjunto remito a V. I., Informe de Valoración de las sustancias intervenid</w:t>
      </w:r>
      <w:r w:rsidR="00CB74C7">
        <w:rPr>
          <w:rFonts w:ascii="Bookman Old Style" w:hAnsi="Bookman Old Style"/>
        </w:rPr>
        <w:t>as a D</w:t>
      </w:r>
      <w:r w:rsidR="00AA30E9">
        <w:rPr>
          <w:rFonts w:ascii="Bookman Old Style" w:hAnsi="Bookman Old Style"/>
        </w:rPr>
        <w:t xml:space="preserve">. </w:t>
      </w:r>
      <w:r w:rsidR="009F4C2E">
        <w:rPr>
          <w:rFonts w:ascii="Bookman Old Style" w:hAnsi="Bookman Old Style"/>
        </w:rPr>
        <w:t>(nombre del preso) DNI: (</w:t>
      </w:r>
      <w:proofErr w:type="spellStart"/>
      <w:r w:rsidR="009F4C2E">
        <w:rPr>
          <w:rFonts w:ascii="Bookman Old Style" w:hAnsi="Bookman Old Style"/>
        </w:rPr>
        <w:t>dni</w:t>
      </w:r>
      <w:proofErr w:type="spellEnd"/>
      <w:r w:rsidR="009F4C2E">
        <w:rPr>
          <w:rFonts w:ascii="Bookman Old Style" w:hAnsi="Bookman Old Style"/>
        </w:rPr>
        <w:t xml:space="preserve"> del preso)</w:t>
      </w:r>
      <w:r w:rsidR="00E03786">
        <w:rPr>
          <w:rFonts w:ascii="Arial" w:hAnsi="Arial" w:cs="Arial"/>
          <w:color w:val="000000" w:themeColor="text1"/>
          <w:lang w:val="es-ES_tradnl"/>
        </w:rPr>
        <w:t xml:space="preserve"> </w:t>
      </w:r>
      <w:r w:rsidR="00285DE3">
        <w:rPr>
          <w:rFonts w:ascii="Bookman Old Style" w:hAnsi="Bookman Old Style"/>
        </w:rPr>
        <w:t>, según procedimiento arriba indicado, así como Tabla de Precios y Purezas medias de las drogas en el mercado i</w:t>
      </w:r>
      <w:r w:rsidR="008E782A">
        <w:rPr>
          <w:rFonts w:ascii="Bookman Old Style" w:hAnsi="Bookman Old Style"/>
        </w:rPr>
        <w:t>l</w:t>
      </w:r>
      <w:r w:rsidR="00AA30E9">
        <w:rPr>
          <w:rFonts w:ascii="Bookman Old Style" w:hAnsi="Bookman Old Style"/>
        </w:rPr>
        <w:t xml:space="preserve">ícito correspondiente al </w:t>
      </w:r>
      <w:r w:rsidR="009F4C2E">
        <w:rPr>
          <w:rFonts w:ascii="Bookman Old Style" w:hAnsi="Bookman Old Style"/>
        </w:rPr>
        <w:t>(semestre)</w:t>
      </w:r>
      <w:r w:rsidR="00285DE3">
        <w:rPr>
          <w:rFonts w:ascii="Bookman Old Style" w:hAnsi="Bookman Old Style"/>
        </w:rPr>
        <w:t>.</w:t>
      </w:r>
    </w:p>
    <w:p w14:paraId="58D549FC" w14:textId="77777777" w:rsidR="00082EEB" w:rsidRDefault="002E2061">
      <w:pPr>
        <w:pStyle w:val="Encabezado"/>
        <w:keepLines/>
        <w:tabs>
          <w:tab w:val="clear" w:pos="4252"/>
          <w:tab w:val="clear" w:pos="8504"/>
        </w:tabs>
        <w:jc w:val="both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</w:t>
      </w:r>
    </w:p>
    <w:p w14:paraId="09842563" w14:textId="77777777" w:rsidR="00082EEB" w:rsidRDefault="00082EEB">
      <w:pPr>
        <w:pStyle w:val="Encabezado"/>
        <w:keepLines/>
        <w:tabs>
          <w:tab w:val="clear" w:pos="4252"/>
          <w:tab w:val="clear" w:pos="8504"/>
        </w:tabs>
        <w:jc w:val="both"/>
        <w:rPr>
          <w:rFonts w:ascii="Bookman Old Style" w:hAnsi="Bookman Old Style"/>
          <w:sz w:val="28"/>
          <w:szCs w:val="28"/>
        </w:rPr>
      </w:pPr>
    </w:p>
    <w:p w14:paraId="2D9AFC77" w14:textId="77777777" w:rsidR="00082EEB" w:rsidRPr="00203865" w:rsidRDefault="00082EEB">
      <w:pPr>
        <w:pStyle w:val="Encabezado"/>
        <w:keepLines/>
        <w:tabs>
          <w:tab w:val="clear" w:pos="4252"/>
          <w:tab w:val="clear" w:pos="8504"/>
        </w:tabs>
        <w:jc w:val="both"/>
        <w:rPr>
          <w:rFonts w:ascii="Bookman Old Style" w:hAnsi="Bookman Old Style"/>
          <w:sz w:val="28"/>
          <w:szCs w:val="28"/>
        </w:rPr>
      </w:pPr>
    </w:p>
    <w:p w14:paraId="2DD42F3B" w14:textId="33191AC2" w:rsidR="006C28B2" w:rsidRPr="00203865" w:rsidRDefault="006A043C" w:rsidP="00876D86">
      <w:pPr>
        <w:pStyle w:val="Encabezado"/>
        <w:keepLines/>
        <w:tabs>
          <w:tab w:val="clear" w:pos="4252"/>
          <w:tab w:val="clear" w:pos="8504"/>
        </w:tabs>
        <w:jc w:val="center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 w:cs="Arial"/>
          <w:sz w:val="28"/>
          <w:szCs w:val="28"/>
        </w:rPr>
        <w:t xml:space="preserve">El Sargento 1º Jefe </w:t>
      </w:r>
      <w:proofErr w:type="spellStart"/>
      <w:r>
        <w:rPr>
          <w:rFonts w:ascii="Bookman Old Style" w:hAnsi="Bookman Old Style" w:cs="Arial"/>
          <w:sz w:val="28"/>
          <w:szCs w:val="28"/>
        </w:rPr>
        <w:t>Acctal</w:t>
      </w:r>
      <w:proofErr w:type="spellEnd"/>
      <w:r>
        <w:rPr>
          <w:rFonts w:ascii="Bookman Old Style" w:hAnsi="Bookman Old Style" w:cs="Arial"/>
          <w:sz w:val="28"/>
          <w:szCs w:val="28"/>
        </w:rPr>
        <w:t xml:space="preserve"> de la Sección</w:t>
      </w:r>
      <w:r w:rsidR="004E7336">
        <w:rPr>
          <w:rFonts w:ascii="Bookman Old Style" w:hAnsi="Bookman Old Style" w:cs="Arial"/>
          <w:sz w:val="28"/>
          <w:szCs w:val="28"/>
        </w:rPr>
        <w:t>.</w:t>
      </w:r>
    </w:p>
    <w:p w14:paraId="4024C7A5" w14:textId="77777777" w:rsidR="006C28B2" w:rsidRPr="00203865" w:rsidRDefault="006C28B2" w:rsidP="006C28B2">
      <w:pPr>
        <w:pStyle w:val="Encabezado"/>
        <w:keepLines/>
        <w:tabs>
          <w:tab w:val="clear" w:pos="4252"/>
          <w:tab w:val="clear" w:pos="8504"/>
        </w:tabs>
        <w:jc w:val="both"/>
        <w:rPr>
          <w:rFonts w:ascii="Bookman Old Style" w:hAnsi="Bookman Old Style"/>
          <w:sz w:val="28"/>
          <w:szCs w:val="28"/>
        </w:rPr>
      </w:pPr>
    </w:p>
    <w:p w14:paraId="5E0BDD48" w14:textId="77777777" w:rsidR="006C28B2" w:rsidRDefault="006C28B2" w:rsidP="006C28B2">
      <w:pPr>
        <w:pStyle w:val="Encabezado"/>
        <w:keepLines/>
        <w:tabs>
          <w:tab w:val="clear" w:pos="4252"/>
          <w:tab w:val="clear" w:pos="8504"/>
        </w:tabs>
        <w:jc w:val="both"/>
        <w:rPr>
          <w:rFonts w:ascii="Bookman Old Style" w:hAnsi="Bookman Old Style"/>
          <w:sz w:val="28"/>
          <w:szCs w:val="28"/>
        </w:rPr>
      </w:pPr>
    </w:p>
    <w:p w14:paraId="0834F2EB" w14:textId="77777777" w:rsidR="004E0C60" w:rsidRPr="00203865" w:rsidRDefault="004E0C60" w:rsidP="006C28B2">
      <w:pPr>
        <w:pStyle w:val="Encabezado"/>
        <w:keepLines/>
        <w:tabs>
          <w:tab w:val="clear" w:pos="4252"/>
          <w:tab w:val="clear" w:pos="8504"/>
        </w:tabs>
        <w:jc w:val="both"/>
        <w:rPr>
          <w:rFonts w:ascii="Bookman Old Style" w:hAnsi="Bookman Old Style"/>
          <w:sz w:val="28"/>
          <w:szCs w:val="28"/>
        </w:rPr>
      </w:pPr>
    </w:p>
    <w:p w14:paraId="7257DA17" w14:textId="77777777" w:rsidR="006C28B2" w:rsidRPr="00203865" w:rsidRDefault="006C28B2" w:rsidP="006C28B2">
      <w:pPr>
        <w:pStyle w:val="Encabezado"/>
        <w:keepLines/>
        <w:tabs>
          <w:tab w:val="clear" w:pos="4252"/>
          <w:tab w:val="clear" w:pos="8504"/>
        </w:tabs>
        <w:jc w:val="both"/>
        <w:rPr>
          <w:rFonts w:ascii="Bookman Old Style" w:hAnsi="Bookman Old Style"/>
          <w:sz w:val="28"/>
          <w:szCs w:val="28"/>
        </w:rPr>
      </w:pPr>
    </w:p>
    <w:p w14:paraId="2F569174" w14:textId="23511F54" w:rsidR="002247EB" w:rsidRPr="00EF6F55" w:rsidRDefault="006C28B2" w:rsidP="006C28B2">
      <w:pPr>
        <w:pStyle w:val="Encabezado"/>
        <w:keepLines/>
        <w:tabs>
          <w:tab w:val="clear" w:pos="4252"/>
          <w:tab w:val="clear" w:pos="8504"/>
        </w:tabs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Fdo</w:t>
      </w:r>
      <w:r w:rsidR="004D0FAC">
        <w:rPr>
          <w:rFonts w:ascii="Times New Roman" w:hAnsi="Times New Roman"/>
          <w:sz w:val="28"/>
          <w:szCs w:val="28"/>
        </w:rPr>
        <w:t>.</w:t>
      </w:r>
    </w:p>
    <w:p w14:paraId="2716D49A" w14:textId="77777777" w:rsidR="002247EB" w:rsidRDefault="002247EB" w:rsidP="006C28B2">
      <w:pPr>
        <w:pStyle w:val="Encabezado"/>
        <w:keepLines/>
        <w:tabs>
          <w:tab w:val="clear" w:pos="4252"/>
          <w:tab w:val="clear" w:pos="8504"/>
        </w:tabs>
        <w:jc w:val="center"/>
        <w:rPr>
          <w:rFonts w:ascii="Times New Roman" w:hAnsi="Times New Roman"/>
          <w:sz w:val="28"/>
          <w:szCs w:val="28"/>
        </w:rPr>
      </w:pPr>
    </w:p>
    <w:p w14:paraId="31E6DA09" w14:textId="77777777" w:rsidR="002247EB" w:rsidRDefault="002247EB" w:rsidP="006C28B2">
      <w:pPr>
        <w:pStyle w:val="Encabezado"/>
        <w:keepLines/>
        <w:tabs>
          <w:tab w:val="clear" w:pos="4252"/>
          <w:tab w:val="clear" w:pos="8504"/>
        </w:tabs>
        <w:jc w:val="center"/>
      </w:pPr>
    </w:p>
    <w:sectPr w:rsidR="002247EB" w:rsidSect="002247EB">
      <w:type w:val="continuous"/>
      <w:pgSz w:w="11906" w:h="16838" w:code="9"/>
      <w:pgMar w:top="397" w:right="1474" w:bottom="540" w:left="1361" w:header="0" w:footer="170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32FEC" w14:textId="77777777" w:rsidR="00023D59" w:rsidRDefault="00023D59">
      <w:r>
        <w:separator/>
      </w:r>
    </w:p>
  </w:endnote>
  <w:endnote w:type="continuationSeparator" w:id="0">
    <w:p w14:paraId="6914EE12" w14:textId="77777777" w:rsidR="00023D59" w:rsidRDefault="00023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85" w:rightFromText="85" w:vertAnchor="page" w:horzAnchor="page" w:tblpX="171" w:tblpY="15764"/>
      <w:tblOverlap w:val="never"/>
      <w:tblW w:w="0" w:type="auto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1" w:type="dxa"/>
        <w:left w:w="68" w:type="dxa"/>
        <w:right w:w="68" w:type="dxa"/>
      </w:tblCellMar>
      <w:tblLook w:val="0000" w:firstRow="0" w:lastRow="0" w:firstColumn="0" w:lastColumn="0" w:noHBand="0" w:noVBand="0"/>
    </w:tblPr>
    <w:tblGrid>
      <w:gridCol w:w="1647"/>
    </w:tblGrid>
    <w:tr w:rsidR="00082EEB" w14:paraId="2BD43A66" w14:textId="77777777">
      <w:trPr>
        <w:cantSplit/>
        <w:trHeight w:hRule="exact" w:val="170"/>
      </w:trPr>
      <w:tc>
        <w:tcPr>
          <w:tcW w:w="0" w:type="auto"/>
        </w:tcPr>
        <w:p w14:paraId="777DAFF5" w14:textId="77777777" w:rsidR="00082EEB" w:rsidRDefault="00082EEB">
          <w:pPr>
            <w:pStyle w:val="Piedepgina"/>
            <w:rPr>
              <w:rFonts w:cs="Arial"/>
              <w:spacing w:val="6"/>
              <w:kern w:val="16"/>
              <w:sz w:val="14"/>
            </w:rPr>
          </w:pPr>
          <w:r>
            <w:rPr>
              <w:rFonts w:cs="Arial"/>
              <w:spacing w:val="6"/>
              <w:kern w:val="16"/>
              <w:sz w:val="14"/>
            </w:rPr>
            <w:t>CORREO ELECTRÓNICO:</w:t>
          </w:r>
        </w:p>
      </w:tc>
    </w:tr>
  </w:tbl>
  <w:p w14:paraId="07D12038" w14:textId="77777777" w:rsidR="00E076CC" w:rsidRPr="00E076CC" w:rsidRDefault="00E076CC" w:rsidP="00E076CC">
    <w:pPr>
      <w:rPr>
        <w:rFonts w:ascii="Times New Roman" w:hAnsi="Times New Roman"/>
        <w:snapToGrid w:val="0"/>
        <w:vanish/>
        <w:color w:val="000000"/>
        <w:w w:val="0"/>
        <w:sz w:val="0"/>
        <w:szCs w:val="0"/>
        <w:u w:color="000000"/>
        <w:bdr w:val="none" w:sz="0" w:space="0" w:color="000000"/>
        <w:shd w:val="clear" w:color="000000" w:fill="000000"/>
        <w:lang w:val="x-none" w:eastAsia="x-none" w:bidi="x-none"/>
      </w:rPr>
    </w:pPr>
  </w:p>
  <w:tbl>
    <w:tblPr>
      <w:tblpPr w:leftFromText="28" w:rightFromText="28" w:vertAnchor="page" w:horzAnchor="page" w:tblpX="1" w:tblpY="15990"/>
      <w:tblOverlap w:val="never"/>
      <w:tblW w:w="0" w:type="auto"/>
      <w:tblCellMar>
        <w:top w:w="11" w:type="dxa"/>
        <w:left w:w="28" w:type="dxa"/>
        <w:bottom w:w="11" w:type="dxa"/>
        <w:right w:w="28" w:type="dxa"/>
      </w:tblCellMar>
      <w:tblLook w:val="0000" w:firstRow="0" w:lastRow="0" w:firstColumn="0" w:lastColumn="0" w:noHBand="0" w:noVBand="0"/>
    </w:tblPr>
    <w:tblGrid>
      <w:gridCol w:w="3268"/>
    </w:tblGrid>
    <w:tr w:rsidR="00082EEB" w14:paraId="7914FBD9" w14:textId="77777777" w:rsidTr="00F50EAE">
      <w:trPr>
        <w:cantSplit/>
        <w:trHeight w:hRule="exact" w:val="246"/>
      </w:trPr>
      <w:tc>
        <w:tcPr>
          <w:tcW w:w="3268" w:type="dxa"/>
          <w:vAlign w:val="center"/>
        </w:tcPr>
        <w:p w14:paraId="7CCDAA8E" w14:textId="77777777" w:rsidR="00082EEB" w:rsidRDefault="00F50EAE">
          <w:pPr>
            <w:pStyle w:val="Piedepgina"/>
            <w:jc w:val="center"/>
            <w:rPr>
              <w:rFonts w:ascii="Arial" w:hAnsi="Arial" w:cs="Arial"/>
              <w:spacing w:val="6"/>
              <w:kern w:val="16"/>
              <w:sz w:val="14"/>
            </w:rPr>
          </w:pPr>
          <w:r>
            <w:rPr>
              <w:rFonts w:ascii="Arial" w:hAnsi="Arial" w:cs="Arial"/>
              <w:spacing w:val="6"/>
              <w:kern w:val="16"/>
              <w:sz w:val="14"/>
            </w:rPr>
            <w:t>V-SSCP-PICASSENT@GUARDIACIVIL.ORG</w:t>
          </w:r>
        </w:p>
      </w:tc>
    </w:tr>
  </w:tbl>
  <w:p w14:paraId="350EB42F" w14:textId="77777777" w:rsidR="00082EEB" w:rsidRDefault="00082EEB">
    <w:pPr>
      <w:pStyle w:val="Piedepgina"/>
      <w:rPr>
        <w:rFonts w:ascii="Arial" w:hAnsi="Arial" w:cs="Arial"/>
        <w:sz w:val="14"/>
      </w:rPr>
    </w:pPr>
  </w:p>
  <w:tbl>
    <w:tblPr>
      <w:tblpPr w:leftFromText="142" w:rightFromText="142" w:vertAnchor="page" w:horzAnchor="page" w:tblpX="8920" w:tblpY="15537"/>
      <w:tblOverlap w:val="never"/>
      <w:tblW w:w="0" w:type="auto"/>
      <w:tblBorders>
        <w:left w:val="single" w:sz="4" w:space="0" w:color="auto"/>
      </w:tblBorders>
      <w:tblCellMar>
        <w:left w:w="113" w:type="dxa"/>
        <w:right w:w="57" w:type="dxa"/>
      </w:tblCellMar>
      <w:tblLook w:val="0000" w:firstRow="0" w:lastRow="0" w:firstColumn="0" w:lastColumn="0" w:noHBand="0" w:noVBand="0"/>
    </w:tblPr>
    <w:tblGrid>
      <w:gridCol w:w="2813"/>
    </w:tblGrid>
    <w:tr w:rsidR="00082EEB" w14:paraId="5E1C0E9A" w14:textId="77777777">
      <w:trPr>
        <w:cantSplit/>
      </w:trPr>
      <w:tc>
        <w:tcPr>
          <w:tcW w:w="2813" w:type="dxa"/>
          <w:tcMar>
            <w:right w:w="57" w:type="dxa"/>
          </w:tcMar>
        </w:tcPr>
        <w:p w14:paraId="10234EC3" w14:textId="77777777" w:rsidR="00082EEB" w:rsidRDefault="00082EEB">
          <w:pPr>
            <w:rPr>
              <w:rFonts w:cs="Arial"/>
              <w:sz w:val="14"/>
            </w:rPr>
          </w:pPr>
          <w:r>
            <w:rPr>
              <w:sz w:val="14"/>
            </w:rPr>
            <w:fldChar w:fldCharType="begin"/>
          </w:r>
          <w:r>
            <w:rPr>
              <w:sz w:val="14"/>
            </w:rPr>
            <w:instrText xml:space="preserve"> INCLUDETEXT C:\\</w:instrText>
          </w:r>
          <w:r>
            <w:rPr>
              <w:rFonts w:cs="Arial"/>
              <w:color w:val="000000"/>
              <w:sz w:val="14"/>
            </w:rPr>
            <w:instrText xml:space="preserve"> Mis documentos\NorInst\</w:instrText>
          </w:r>
          <w:r>
            <w:rPr>
              <w:rFonts w:cs="Arial"/>
              <w:spacing w:val="6"/>
              <w:kern w:val="16"/>
              <w:sz w:val="14"/>
            </w:rPr>
            <w:instrText xml:space="preserve"> </w:instrText>
          </w:r>
          <w:r>
            <w:rPr>
              <w:sz w:val="14"/>
            </w:rPr>
            <w:instrText xml:space="preserve">Direccion.doc \* MERGEFORMAT </w:instrText>
          </w:r>
          <w:r>
            <w:rPr>
              <w:sz w:val="14"/>
            </w:rPr>
            <w:fldChar w:fldCharType="separate"/>
          </w:r>
          <w:r>
            <w:rPr>
              <w:rFonts w:cs="Arial"/>
              <w:sz w:val="14"/>
            </w:rPr>
            <w:t>(CARRETERA N 340 KM.887)</w:t>
          </w:r>
        </w:p>
        <w:p w14:paraId="35914098" w14:textId="77777777" w:rsidR="00082EEB" w:rsidRDefault="00082EEB">
          <w:pPr>
            <w:pStyle w:val="Piedepgina"/>
            <w:rPr>
              <w:rFonts w:cs="Arial"/>
              <w:sz w:val="14"/>
            </w:rPr>
          </w:pPr>
          <w:r>
            <w:rPr>
              <w:rFonts w:cs="Arial"/>
              <w:sz w:val="14"/>
            </w:rPr>
            <w:t>(46220-PICASSENT (VALENCIA)</w:t>
          </w:r>
        </w:p>
        <w:p w14:paraId="2067D213" w14:textId="77777777" w:rsidR="00082EEB" w:rsidRDefault="00082EEB">
          <w:pPr>
            <w:pStyle w:val="Piedepgina"/>
            <w:rPr>
              <w:rFonts w:cs="Arial"/>
              <w:sz w:val="14"/>
            </w:rPr>
          </w:pPr>
          <w:r>
            <w:rPr>
              <w:rFonts w:cs="Arial"/>
              <w:sz w:val="14"/>
            </w:rPr>
            <w:t>(TEL.: 96 197 51 30)</w:t>
          </w:r>
        </w:p>
        <w:p w14:paraId="49F2E7FC" w14:textId="77777777" w:rsidR="00082EEB" w:rsidRDefault="00082EEB">
          <w:pPr>
            <w:rPr>
              <w:rFonts w:cs="Arial"/>
              <w:sz w:val="14"/>
            </w:rPr>
          </w:pPr>
        </w:p>
        <w:p w14:paraId="06BA9A86" w14:textId="77777777" w:rsidR="00082EEB" w:rsidRDefault="00082EEB">
          <w:pPr>
            <w:rPr>
              <w:sz w:val="14"/>
            </w:rPr>
          </w:pPr>
        </w:p>
        <w:p w14:paraId="3FC6B057" w14:textId="77777777" w:rsidR="00082EEB" w:rsidRDefault="00082EEB">
          <w:pPr>
            <w:rPr>
              <w:sz w:val="14"/>
            </w:rPr>
          </w:pPr>
          <w:r>
            <w:rPr>
              <w:sz w:val="14"/>
            </w:rPr>
            <w:fldChar w:fldCharType="end"/>
          </w:r>
        </w:p>
        <w:p w14:paraId="4467D325" w14:textId="77777777" w:rsidR="00082EEB" w:rsidRDefault="00082EEB">
          <w:pPr>
            <w:pStyle w:val="Piedepgina"/>
            <w:rPr>
              <w:rFonts w:ascii="Arial" w:hAnsi="Arial" w:cs="Arial"/>
              <w:sz w:val="14"/>
            </w:rPr>
          </w:pPr>
        </w:p>
      </w:tc>
    </w:tr>
  </w:tbl>
  <w:p w14:paraId="756913D1" w14:textId="77777777" w:rsidR="00082EEB" w:rsidRDefault="00082E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1B0F1" w14:textId="77777777" w:rsidR="00023D59" w:rsidRDefault="00023D59">
      <w:r>
        <w:separator/>
      </w:r>
    </w:p>
  </w:footnote>
  <w:footnote w:type="continuationSeparator" w:id="0">
    <w:p w14:paraId="2037039B" w14:textId="77777777" w:rsidR="00023D59" w:rsidRDefault="00023D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9AF34" w14:textId="77777777" w:rsidR="00082EEB" w:rsidRDefault="007B06BC">
    <w:pPr>
      <w:pStyle w:val="Encabezado"/>
      <w:rPr>
        <w:lang w:val="es-ES_tradnl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8A561EA" wp14:editId="7BAA4DE8">
              <wp:simplePos x="0" y="0"/>
              <wp:positionH relativeFrom="page">
                <wp:posOffset>6661150</wp:posOffset>
              </wp:positionH>
              <wp:positionV relativeFrom="page">
                <wp:posOffset>137795</wp:posOffset>
              </wp:positionV>
              <wp:extent cx="797560" cy="10244455"/>
              <wp:effectExtent l="12700" t="13970" r="8890" b="9525"/>
              <wp:wrapNone/>
              <wp:docPr id="1" name="Text Box 2" descr="Segunda hoja  &#10;&#10; &#10;&#10; 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MINISTERIO &#10;DEL INTERIOR&#10;&#10; &#10;&#10;GUARDIA CIVIL&#10;DIRECCIÓN GENERAL&#10;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7560" cy="102444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17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C4C97FB" w14:textId="77777777" w:rsidR="00082EEB" w:rsidRDefault="007B06BC">
                          <w:pPr>
                            <w:jc w:val="center"/>
                            <w:rPr>
                              <w:rFonts w:cs="Arial"/>
                              <w:sz w:val="4"/>
                            </w:rPr>
                          </w:pPr>
                          <w:r>
                            <w:rPr>
                              <w:noProof/>
                              <w:sz w:val="14"/>
                            </w:rPr>
                            <w:drawing>
                              <wp:inline distT="0" distB="0" distL="0" distR="0" wp14:anchorId="76E2DD6F" wp14:editId="7855EFDF">
                                <wp:extent cx="525145" cy="600710"/>
                                <wp:effectExtent l="0" t="0" r="8255" b="8890"/>
                                <wp:docPr id="3" name="Imagen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3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525145" cy="600710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FFFFFF"/>
                                        </a:solidFill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116F47FC" w14:textId="77777777" w:rsidR="00082EEB" w:rsidRDefault="00082EEB">
                          <w:pPr>
                            <w:jc w:val="center"/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7529532E" w14:textId="77777777" w:rsidR="00082EEB" w:rsidRDefault="007B06BC">
                          <w:pPr>
                            <w:jc w:val="right"/>
                            <w:rPr>
                              <w:rFonts w:cs="Arial"/>
                              <w:sz w:val="4"/>
                            </w:rPr>
                          </w:pPr>
                          <w:r>
                            <w:rPr>
                              <w:rFonts w:cs="Arial"/>
                              <w:noProof/>
                              <w:sz w:val="14"/>
                            </w:rPr>
                            <w:drawing>
                              <wp:inline distT="0" distB="0" distL="0" distR="0" wp14:anchorId="13E0244B" wp14:editId="18DD027A">
                                <wp:extent cx="641350" cy="27305"/>
                                <wp:effectExtent l="0" t="0" r="0" b="0"/>
                                <wp:docPr id="5" name="Imagen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41350" cy="2730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4D68F43C" w14:textId="77777777" w:rsidR="00082EEB" w:rsidRDefault="00082EEB">
                          <w:pPr>
                            <w:jc w:val="center"/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4E6E8A9F" w14:textId="77777777" w:rsidR="00082EEB" w:rsidRDefault="007B06BC">
                          <w:pPr>
                            <w:jc w:val="center"/>
                            <w:rPr>
                              <w:rFonts w:cs="Arial"/>
                              <w:sz w:val="14"/>
                            </w:rPr>
                          </w:pPr>
                          <w:r>
                            <w:rPr>
                              <w:rFonts w:cs="Arial"/>
                              <w:noProof/>
                              <w:sz w:val="14"/>
                            </w:rPr>
                            <w:drawing>
                              <wp:inline distT="0" distB="0" distL="0" distR="0" wp14:anchorId="71B4C2C2" wp14:editId="3EA06E69">
                                <wp:extent cx="464185" cy="621030"/>
                                <wp:effectExtent l="0" t="0" r="0" b="7620"/>
                                <wp:docPr id="7" name="Imagen 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t="-6056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64185" cy="6210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01C8D407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107AB0FD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4DE4A657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57CE2C93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1B90DC7F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1F67A67E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666AE5A5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2DF8DBC9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3F1476A0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0F17B258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1B2181C2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6F7BB442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77BF3E6F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7ECB2F44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53E14926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04C023FB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5A30FA3F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23FD2738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41D64B23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550D559B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7B99F79E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5CBD6035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6820BC2D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4ADFEBE7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0B69E9CB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793AC14C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5E16756C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1EA390F8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03FD40AE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25A70ABC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145398A1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66131328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04D2C7FE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254F0250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631882E3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3E6237C6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590283B1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5082F232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4A923A49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66D2DF5B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42CF81EC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2DB808BC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0833F183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4BC4E091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5AE7FA6F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107F5369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7FAFA9E0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1114E233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693680B0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6AF3C8AF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2566DF3B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768EA56F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596D8CB5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5ABBDF7B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747968D1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70B712C8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3A588269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708FC471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56701C22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25F43293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2444EC4C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0329F09C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7B0051B5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564B8012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297D11ED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3E256D57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3CE07DF2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0B4C7081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0E84B233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13B4FDE3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217C9926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440C1CAC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1FB4D278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76FB1337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191D2C14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0F30C1ED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5C8C5F96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103BEA11" w14:textId="77777777" w:rsidR="00082EEB" w:rsidRDefault="00082EEB">
                          <w:pPr>
                            <w:rPr>
                              <w:rFonts w:cs="Arial"/>
                              <w:sz w:val="14"/>
                            </w:rPr>
                          </w:pPr>
                        </w:p>
                        <w:p w14:paraId="658F4938" w14:textId="77777777" w:rsidR="00082EEB" w:rsidRDefault="00082EEB">
                          <w:pPr>
                            <w:rPr>
                              <w:rFonts w:cs="Arial"/>
                              <w:sz w:val="12"/>
                            </w:rPr>
                          </w:pPr>
                        </w:p>
                        <w:p w14:paraId="44F8C847" w14:textId="77777777" w:rsidR="00082EEB" w:rsidRDefault="00082EEB">
                          <w:pPr>
                            <w:ind w:left="159" w:hanging="159"/>
                            <w:rPr>
                              <w:rFonts w:cs="Arial"/>
                              <w:sz w:val="12"/>
                            </w:rPr>
                          </w:pPr>
                        </w:p>
                        <w:p w14:paraId="17282AF4" w14:textId="77777777" w:rsidR="00082EEB" w:rsidRDefault="00082EEB">
                          <w:pPr>
                            <w:ind w:left="272" w:hanging="159"/>
                            <w:jc w:val="both"/>
                            <w:rPr>
                              <w:rFonts w:cs="Arial"/>
                              <w:sz w:val="14"/>
                            </w:rPr>
                          </w:pPr>
                          <w:r>
                            <w:rPr>
                              <w:rFonts w:cs="Arial"/>
                              <w:sz w:val="14"/>
                            </w:rPr>
                            <w:t xml:space="preserve">MINISTERIO </w:t>
                          </w:r>
                        </w:p>
                        <w:p w14:paraId="7B04A057" w14:textId="77777777" w:rsidR="00082EEB" w:rsidRDefault="00082EEB">
                          <w:pPr>
                            <w:ind w:left="272" w:hanging="159"/>
                            <w:jc w:val="both"/>
                            <w:rPr>
                              <w:rFonts w:cs="Arial"/>
                              <w:sz w:val="4"/>
                            </w:rPr>
                          </w:pPr>
                          <w:r>
                            <w:rPr>
                              <w:rFonts w:cs="Arial"/>
                              <w:sz w:val="14"/>
                            </w:rPr>
                            <w:t>DEL INTERIOR</w:t>
                          </w:r>
                        </w:p>
                        <w:p w14:paraId="7B88114E" w14:textId="77777777" w:rsidR="00082EEB" w:rsidRDefault="00082EEB">
                          <w:pPr>
                            <w:ind w:left="272" w:hanging="159"/>
                            <w:jc w:val="both"/>
                            <w:rPr>
                              <w:rFonts w:cs="Arial"/>
                              <w:sz w:val="4"/>
                            </w:rPr>
                          </w:pPr>
                        </w:p>
                        <w:p w14:paraId="2E0CC629" w14:textId="77777777" w:rsidR="00082EEB" w:rsidRDefault="007B06BC">
                          <w:pPr>
                            <w:ind w:left="272" w:hanging="159"/>
                            <w:rPr>
                              <w:rFonts w:cs="Arial"/>
                              <w:sz w:val="10"/>
                            </w:rPr>
                          </w:pPr>
                          <w:r>
                            <w:rPr>
                              <w:rFonts w:cs="Arial"/>
                              <w:noProof/>
                              <w:sz w:val="4"/>
                            </w:rPr>
                            <w:drawing>
                              <wp:inline distT="0" distB="0" distL="0" distR="0" wp14:anchorId="2BB87535" wp14:editId="5E753B88">
                                <wp:extent cx="621030" cy="6985"/>
                                <wp:effectExtent l="0" t="0" r="0" b="0"/>
                                <wp:docPr id="9" name="Imagen 9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9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21030" cy="6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3B1AF13B" w14:textId="77777777" w:rsidR="00082EEB" w:rsidRDefault="00082EEB">
                          <w:pPr>
                            <w:ind w:left="272" w:hanging="159"/>
                            <w:jc w:val="both"/>
                            <w:rPr>
                              <w:rFonts w:cs="Arial"/>
                              <w:sz w:val="10"/>
                            </w:rPr>
                          </w:pPr>
                        </w:p>
                        <w:p w14:paraId="13A53236" w14:textId="77777777" w:rsidR="00082EEB" w:rsidRDefault="00082EEB">
                          <w:pPr>
                            <w:pStyle w:val="Ttulo1"/>
                            <w:ind w:left="272" w:hanging="159"/>
                            <w:rPr>
                              <w:spacing w:val="4"/>
                              <w:sz w:val="12"/>
                            </w:rPr>
                          </w:pPr>
                          <w:r>
                            <w:rPr>
                              <w:spacing w:val="4"/>
                              <w:sz w:val="12"/>
                            </w:rPr>
                            <w:t>GUARDIA CIVIL</w:t>
                          </w:r>
                        </w:p>
                        <w:p w14:paraId="438409EC" w14:textId="77777777" w:rsidR="00082EEB" w:rsidRDefault="00082EEB">
                          <w:pPr>
                            <w:ind w:left="272" w:hanging="159"/>
                            <w:rPr>
                              <w:sz w:val="9"/>
                            </w:rPr>
                          </w:pPr>
                          <w:r>
                            <w:rPr>
                              <w:sz w:val="9"/>
                            </w:rPr>
                            <w:t xml:space="preserve"> DIRECCIÓN GENERAL</w:t>
                          </w:r>
                        </w:p>
                      </w:txbxContent>
                    </wps:txbx>
                    <wps:bodyPr rot="0" vert="horz" wrap="square" lIns="0" tIns="72000" rIns="0" bIns="360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A561E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alt="Segunda hoja  &#10;&#10; &#10;&#10; 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&#10;MINISTERIO &#10;DEL INTERIOR&#10;&#10; &#10;&#10;GUARDIA CIVIL&#10;DIRECCIÓN GENERAL&#10;" style="position:absolute;margin-left:524.5pt;margin-top:10.85pt;width:62.8pt;height:806.6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QvMEQIAACQEAAAOAAAAZHJzL2Uyb0RvYy54bWysU9tu2zAMfR+wfxD0vjhJc+mMOEWXLsOA&#10;7gJ0+wBZlm1hsqhRSuzu60vJSbrLWzE9CKQuh+Th4eZm6Aw7KvQabMFnkylnykqotG0K/v3b/s01&#10;Zz4IWwkDVhX8UXl+s339atO7XM2hBVMpZARifd67grchuDzLvGxVJ/wEnLJ0WQN2IpCLTVah6Am9&#10;M9l8Ol1lPWDlEKTynk7vxku+Tfh1rWT4UtdeBWYKTrmFtGPay7hn243IGxSu1fKUhnhBFp3QloJe&#10;oO5EEOyA+h+oTksED3WYSOgyqGstVaqBqplN/6rmoRVOpVqIHO8uNPn/Bys/Hx/cV2RheAcDNTAV&#10;4d09yB+eWdi1wjbqFhH6VomKAs8iZVnvfH76Gqn2uY8gZf8JKmqyOARIQEONXWSF6mSETg14vJCu&#10;hsAkHa7frpcrupF0NZvOF4vFcpliiPz83aEPHxR0LBoFR+pqghfHex9iOiI/P4nRPBhd7bUxycGm&#10;3BlkR0EK2Kd1Qv/jmbGsL/jVbL0cGXgBRKcDSdnoruDX07hGcUXe3tsqCS0IbUabUjb2RGTkbmQx&#10;DOVADyOhJVSPRCnCKFkaMTJawF+c9STXgvufB4GKM/PRUluitpOxpqkgB8+nZTKuVulUWEkQBQ+c&#10;jeYujLNwcKibliKMArBwSy2sdSL3OZtTviTFxPlpbKLWf/fTq+fh3j4BAAD//wMAUEsDBBQABgAI&#10;AAAAIQBehYbQ3wAAAA0BAAAPAAAAZHJzL2Rvd25yZXYueG1sTI/BTsMwEETvSPyDtUjcqJ1SUghx&#10;qigSd1qQuLrxEgfidYjdxPD1uCe47WhHM2/KXbQDm3HyvSMJ2UoAQ2qd7qmT8PrydHMPzAdFWg2O&#10;UMI3ethVlxelKrRbaI/zIXQshZAvlAQTwlhw7luDVvmVG5HS791NVoUkp47rSS0p3A58LUTOreop&#10;NRg1YmOw/TycrIS3vIkfWj/XZsGs2bufOn7NnZTXV7F+BBYwhj8znPETOlSJ6ehOpD0bkhabhzQm&#10;SFhnW2BnR7bd5MCO6cpv7wTwquT/V1S/AAAA//8DAFBLAQItABQABgAIAAAAIQC2gziS/gAAAOEB&#10;AAATAAAAAAAAAAAAAAAAAAAAAABbQ29udGVudF9UeXBlc10ueG1sUEsBAi0AFAAGAAgAAAAhADj9&#10;If/WAAAAlAEAAAsAAAAAAAAAAAAAAAAALwEAAF9yZWxzLy5yZWxzUEsBAi0AFAAGAAgAAAAhAAnJ&#10;C8wRAgAAJAQAAA4AAAAAAAAAAAAAAAAALgIAAGRycy9lMm9Eb2MueG1sUEsBAi0AFAAGAAgAAAAh&#10;AF6FhtDfAAAADQEAAA8AAAAAAAAAAAAAAAAAawQAAGRycy9kb3ducmV2LnhtbFBLBQYAAAAABAAE&#10;APMAAAB3BQAAAAA=&#10;" strokecolor="white" strokeweight=".25pt">
              <v:textbox inset="0,2mm,0,1mm">
                <w:txbxContent>
                  <w:p w14:paraId="2C4C97FB" w14:textId="77777777" w:rsidR="00082EEB" w:rsidRDefault="007B06BC">
                    <w:pPr>
                      <w:jc w:val="center"/>
                      <w:rPr>
                        <w:rFonts w:cs="Arial"/>
                        <w:sz w:val="4"/>
                      </w:rPr>
                    </w:pPr>
                    <w:r>
                      <w:rPr>
                        <w:noProof/>
                        <w:sz w:val="14"/>
                      </w:rPr>
                      <w:drawing>
                        <wp:inline distT="0" distB="0" distL="0" distR="0" wp14:anchorId="76E2DD6F" wp14:editId="7855EFDF">
                          <wp:extent cx="525145" cy="600710"/>
                          <wp:effectExtent l="0" t="0" r="8255" b="8890"/>
                          <wp:docPr id="3" name="Imagen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525145" cy="60071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116F47FC" w14:textId="77777777" w:rsidR="00082EEB" w:rsidRDefault="00082EEB">
                    <w:pPr>
                      <w:jc w:val="center"/>
                      <w:rPr>
                        <w:rFonts w:cs="Arial"/>
                        <w:sz w:val="14"/>
                      </w:rPr>
                    </w:pPr>
                  </w:p>
                  <w:p w14:paraId="7529532E" w14:textId="77777777" w:rsidR="00082EEB" w:rsidRDefault="007B06BC">
                    <w:pPr>
                      <w:jc w:val="right"/>
                      <w:rPr>
                        <w:rFonts w:cs="Arial"/>
                        <w:sz w:val="4"/>
                      </w:rPr>
                    </w:pPr>
                    <w:r>
                      <w:rPr>
                        <w:rFonts w:cs="Arial"/>
                        <w:noProof/>
                        <w:sz w:val="14"/>
                      </w:rPr>
                      <w:drawing>
                        <wp:inline distT="0" distB="0" distL="0" distR="0" wp14:anchorId="13E0244B" wp14:editId="18DD027A">
                          <wp:extent cx="641350" cy="27305"/>
                          <wp:effectExtent l="0" t="0" r="0" b="0"/>
                          <wp:docPr id="5" name="Imagen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5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41350" cy="273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4D68F43C" w14:textId="77777777" w:rsidR="00082EEB" w:rsidRDefault="00082EEB">
                    <w:pPr>
                      <w:jc w:val="center"/>
                      <w:rPr>
                        <w:rFonts w:cs="Arial"/>
                        <w:sz w:val="14"/>
                      </w:rPr>
                    </w:pPr>
                  </w:p>
                  <w:p w14:paraId="4E6E8A9F" w14:textId="77777777" w:rsidR="00082EEB" w:rsidRDefault="007B06BC">
                    <w:pPr>
                      <w:jc w:val="center"/>
                      <w:rPr>
                        <w:rFonts w:cs="Arial"/>
                        <w:sz w:val="14"/>
                      </w:rPr>
                    </w:pPr>
                    <w:r>
                      <w:rPr>
                        <w:rFonts w:cs="Arial"/>
                        <w:noProof/>
                        <w:sz w:val="14"/>
                      </w:rPr>
                      <w:drawing>
                        <wp:inline distT="0" distB="0" distL="0" distR="0" wp14:anchorId="71B4C2C2" wp14:editId="3EA06E69">
                          <wp:extent cx="464185" cy="621030"/>
                          <wp:effectExtent l="0" t="0" r="0" b="7620"/>
                          <wp:docPr id="7" name="Imagen 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7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t="-6056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464185" cy="6210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01C8D407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107AB0FD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4DE4A657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57CE2C93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1B90DC7F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1F67A67E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666AE5A5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2DF8DBC9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3F1476A0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0F17B258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1B2181C2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6F7BB442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77BF3E6F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7ECB2F44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53E14926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04C023FB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5A30FA3F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23FD2738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41D64B23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550D559B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7B99F79E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5CBD6035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6820BC2D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4ADFEBE7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0B69E9CB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793AC14C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5E16756C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1EA390F8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03FD40AE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25A70ABC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145398A1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66131328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04D2C7FE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254F0250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631882E3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3E6237C6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590283B1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5082F232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4A923A49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66D2DF5B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42CF81EC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2DB808BC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0833F183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4BC4E091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5AE7FA6F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107F5369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7FAFA9E0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1114E233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693680B0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6AF3C8AF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2566DF3B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768EA56F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596D8CB5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5ABBDF7B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747968D1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70B712C8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3A588269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708FC471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56701C22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25F43293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2444EC4C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0329F09C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7B0051B5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564B8012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297D11ED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3E256D57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3CE07DF2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0B4C7081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0E84B233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13B4FDE3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217C9926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440C1CAC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1FB4D278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76FB1337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191D2C14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0F30C1ED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5C8C5F96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103BEA11" w14:textId="77777777" w:rsidR="00082EEB" w:rsidRDefault="00082EEB">
                    <w:pPr>
                      <w:rPr>
                        <w:rFonts w:cs="Arial"/>
                        <w:sz w:val="14"/>
                      </w:rPr>
                    </w:pPr>
                  </w:p>
                  <w:p w14:paraId="658F4938" w14:textId="77777777" w:rsidR="00082EEB" w:rsidRDefault="00082EEB">
                    <w:pPr>
                      <w:rPr>
                        <w:rFonts w:cs="Arial"/>
                        <w:sz w:val="12"/>
                      </w:rPr>
                    </w:pPr>
                  </w:p>
                  <w:p w14:paraId="44F8C847" w14:textId="77777777" w:rsidR="00082EEB" w:rsidRDefault="00082EEB">
                    <w:pPr>
                      <w:ind w:left="159" w:hanging="159"/>
                      <w:rPr>
                        <w:rFonts w:cs="Arial"/>
                        <w:sz w:val="12"/>
                      </w:rPr>
                    </w:pPr>
                  </w:p>
                  <w:p w14:paraId="17282AF4" w14:textId="77777777" w:rsidR="00082EEB" w:rsidRDefault="00082EEB">
                    <w:pPr>
                      <w:ind w:left="272" w:hanging="159"/>
                      <w:jc w:val="both"/>
                      <w:rPr>
                        <w:rFonts w:cs="Arial"/>
                        <w:sz w:val="14"/>
                      </w:rPr>
                    </w:pPr>
                    <w:r>
                      <w:rPr>
                        <w:rFonts w:cs="Arial"/>
                        <w:sz w:val="14"/>
                      </w:rPr>
                      <w:t xml:space="preserve">MINISTERIO </w:t>
                    </w:r>
                  </w:p>
                  <w:p w14:paraId="7B04A057" w14:textId="77777777" w:rsidR="00082EEB" w:rsidRDefault="00082EEB">
                    <w:pPr>
                      <w:ind w:left="272" w:hanging="159"/>
                      <w:jc w:val="both"/>
                      <w:rPr>
                        <w:rFonts w:cs="Arial"/>
                        <w:sz w:val="4"/>
                      </w:rPr>
                    </w:pPr>
                    <w:r>
                      <w:rPr>
                        <w:rFonts w:cs="Arial"/>
                        <w:sz w:val="14"/>
                      </w:rPr>
                      <w:t>DEL INTERIOR</w:t>
                    </w:r>
                  </w:p>
                  <w:p w14:paraId="7B88114E" w14:textId="77777777" w:rsidR="00082EEB" w:rsidRDefault="00082EEB">
                    <w:pPr>
                      <w:ind w:left="272" w:hanging="159"/>
                      <w:jc w:val="both"/>
                      <w:rPr>
                        <w:rFonts w:cs="Arial"/>
                        <w:sz w:val="4"/>
                      </w:rPr>
                    </w:pPr>
                  </w:p>
                  <w:p w14:paraId="2E0CC629" w14:textId="77777777" w:rsidR="00082EEB" w:rsidRDefault="007B06BC">
                    <w:pPr>
                      <w:ind w:left="272" w:hanging="159"/>
                      <w:rPr>
                        <w:rFonts w:cs="Arial"/>
                        <w:sz w:val="10"/>
                      </w:rPr>
                    </w:pPr>
                    <w:r>
                      <w:rPr>
                        <w:rFonts w:cs="Arial"/>
                        <w:noProof/>
                        <w:sz w:val="4"/>
                      </w:rPr>
                      <w:drawing>
                        <wp:inline distT="0" distB="0" distL="0" distR="0" wp14:anchorId="2BB87535" wp14:editId="5E753B88">
                          <wp:extent cx="621030" cy="6985"/>
                          <wp:effectExtent l="0" t="0" r="0" b="0"/>
                          <wp:docPr id="9" name="Imagen 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9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21030" cy="698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3B1AF13B" w14:textId="77777777" w:rsidR="00082EEB" w:rsidRDefault="00082EEB">
                    <w:pPr>
                      <w:ind w:left="272" w:hanging="159"/>
                      <w:jc w:val="both"/>
                      <w:rPr>
                        <w:rFonts w:cs="Arial"/>
                        <w:sz w:val="10"/>
                      </w:rPr>
                    </w:pPr>
                  </w:p>
                  <w:p w14:paraId="13A53236" w14:textId="77777777" w:rsidR="00082EEB" w:rsidRDefault="00082EEB">
                    <w:pPr>
                      <w:pStyle w:val="Ttulo1"/>
                      <w:ind w:left="272" w:hanging="159"/>
                      <w:rPr>
                        <w:spacing w:val="4"/>
                        <w:sz w:val="12"/>
                      </w:rPr>
                    </w:pPr>
                    <w:r>
                      <w:rPr>
                        <w:spacing w:val="4"/>
                        <w:sz w:val="12"/>
                      </w:rPr>
                      <w:t>GUARDIA CIVIL</w:t>
                    </w:r>
                  </w:p>
                  <w:p w14:paraId="438409EC" w14:textId="77777777" w:rsidR="00082EEB" w:rsidRDefault="00082EEB">
                    <w:pPr>
                      <w:ind w:left="272" w:hanging="159"/>
                      <w:rPr>
                        <w:sz w:val="9"/>
                      </w:rPr>
                    </w:pPr>
                    <w:r>
                      <w:rPr>
                        <w:sz w:val="9"/>
                      </w:rPr>
                      <w:t xml:space="preserve"> DIRECCIÓN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5C33D59" w14:textId="77777777" w:rsidR="00082EEB" w:rsidRDefault="00082EEB">
    <w:pPr>
      <w:pStyle w:val="Encabezado"/>
      <w:rPr>
        <w:lang w:val="es-ES_tradnl"/>
      </w:rPr>
    </w:pPr>
  </w:p>
  <w:p w14:paraId="0E1568E9" w14:textId="77777777" w:rsidR="00082EEB" w:rsidRDefault="00082EEB">
    <w:pPr>
      <w:pStyle w:val="Encabezado"/>
      <w:rPr>
        <w:lang w:val="es-ES_tradn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3E977" w14:textId="77777777" w:rsidR="00082EEB" w:rsidRDefault="00082EEB">
    <w:pPr>
      <w:pStyle w:val="Encabezado"/>
    </w:pPr>
  </w:p>
  <w:p w14:paraId="0E20240B" w14:textId="77777777" w:rsidR="00082EEB" w:rsidRDefault="00082EEB">
    <w:pPr>
      <w:pStyle w:val="Encabezado"/>
    </w:pPr>
  </w:p>
  <w:p w14:paraId="02137B1D" w14:textId="77777777" w:rsidR="00082EEB" w:rsidRDefault="00082EEB">
    <w:pPr>
      <w:pStyle w:val="Encabezado"/>
    </w:pPr>
  </w:p>
  <w:p w14:paraId="4066C098" w14:textId="77777777" w:rsidR="00082EEB" w:rsidRDefault="00082EEB">
    <w:pPr>
      <w:pStyle w:val="Encabezado"/>
    </w:pPr>
  </w:p>
  <w:p w14:paraId="40F75A21" w14:textId="77777777" w:rsidR="00082EEB" w:rsidRDefault="00082EEB">
    <w:pPr>
      <w:pStyle w:val="Encabezado"/>
    </w:pPr>
  </w:p>
  <w:p w14:paraId="6C49810C" w14:textId="77777777" w:rsidR="00082EEB" w:rsidRDefault="00082EEB">
    <w:pPr>
      <w:pStyle w:val="Encabezado"/>
    </w:pPr>
  </w:p>
  <w:p w14:paraId="5AE89A20" w14:textId="77777777" w:rsidR="00082EEB" w:rsidRDefault="00082EEB">
    <w:pPr>
      <w:pStyle w:val="Encabezado"/>
    </w:pPr>
  </w:p>
  <w:p w14:paraId="286DA5B4" w14:textId="77777777" w:rsidR="00082EEB" w:rsidRDefault="00082EEB">
    <w:pPr>
      <w:pStyle w:val="Encabezado"/>
    </w:pPr>
  </w:p>
  <w:p w14:paraId="117AA955" w14:textId="77777777" w:rsidR="00082EEB" w:rsidRDefault="00082EEB">
    <w:pPr>
      <w:pStyle w:val="Encabezado"/>
    </w:pPr>
  </w:p>
  <w:p w14:paraId="29BEEB89" w14:textId="77777777" w:rsidR="00082EEB" w:rsidRDefault="00082EE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s-ES" w:vendorID="9" w:dllVersion="512" w:checkStyle="1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137" style="mso-position-horizontal-relative:page;mso-position-vertical-relative:page">
      <v:stroke weight=".5pt"/>
      <o:colormru v:ext="edit" colors="#cecece,#d9d9d9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806"/>
    <w:rsid w:val="000102EB"/>
    <w:rsid w:val="0001136A"/>
    <w:rsid w:val="00023D59"/>
    <w:rsid w:val="00036D46"/>
    <w:rsid w:val="00045895"/>
    <w:rsid w:val="00056493"/>
    <w:rsid w:val="000805FD"/>
    <w:rsid w:val="00082EEB"/>
    <w:rsid w:val="00085DAE"/>
    <w:rsid w:val="000B04FD"/>
    <w:rsid w:val="000B2EFC"/>
    <w:rsid w:val="000D4796"/>
    <w:rsid w:val="000E1BAB"/>
    <w:rsid w:val="000F60B3"/>
    <w:rsid w:val="001105C3"/>
    <w:rsid w:val="00126A05"/>
    <w:rsid w:val="00131450"/>
    <w:rsid w:val="001337C6"/>
    <w:rsid w:val="00134C92"/>
    <w:rsid w:val="00136806"/>
    <w:rsid w:val="001414A8"/>
    <w:rsid w:val="00142764"/>
    <w:rsid w:val="00170D19"/>
    <w:rsid w:val="001861E7"/>
    <w:rsid w:val="00195D95"/>
    <w:rsid w:val="001A5EF6"/>
    <w:rsid w:val="001A6B35"/>
    <w:rsid w:val="001B1683"/>
    <w:rsid w:val="001D4DED"/>
    <w:rsid w:val="001E258E"/>
    <w:rsid w:val="001F41B4"/>
    <w:rsid w:val="001F5379"/>
    <w:rsid w:val="001F7673"/>
    <w:rsid w:val="002247EB"/>
    <w:rsid w:val="002253E0"/>
    <w:rsid w:val="002702E0"/>
    <w:rsid w:val="0027153F"/>
    <w:rsid w:val="00275CF9"/>
    <w:rsid w:val="00276F18"/>
    <w:rsid w:val="00285DE3"/>
    <w:rsid w:val="00293C66"/>
    <w:rsid w:val="00296B0B"/>
    <w:rsid w:val="002979A8"/>
    <w:rsid w:val="002A158E"/>
    <w:rsid w:val="002A2B16"/>
    <w:rsid w:val="002D5CF1"/>
    <w:rsid w:val="002E2061"/>
    <w:rsid w:val="002E3B57"/>
    <w:rsid w:val="002F12EF"/>
    <w:rsid w:val="002F57EE"/>
    <w:rsid w:val="002F7A07"/>
    <w:rsid w:val="00300CDE"/>
    <w:rsid w:val="003208B9"/>
    <w:rsid w:val="00324B63"/>
    <w:rsid w:val="003266E4"/>
    <w:rsid w:val="00332D5A"/>
    <w:rsid w:val="003443D5"/>
    <w:rsid w:val="00350E0F"/>
    <w:rsid w:val="0036324C"/>
    <w:rsid w:val="00371815"/>
    <w:rsid w:val="00376C37"/>
    <w:rsid w:val="00377737"/>
    <w:rsid w:val="00390226"/>
    <w:rsid w:val="003A2511"/>
    <w:rsid w:val="003D6855"/>
    <w:rsid w:val="003F32B0"/>
    <w:rsid w:val="003F391F"/>
    <w:rsid w:val="004156E6"/>
    <w:rsid w:val="0042584F"/>
    <w:rsid w:val="0044427B"/>
    <w:rsid w:val="00464075"/>
    <w:rsid w:val="00486E04"/>
    <w:rsid w:val="004932D6"/>
    <w:rsid w:val="00497832"/>
    <w:rsid w:val="004B1A7C"/>
    <w:rsid w:val="004C2A44"/>
    <w:rsid w:val="004C6423"/>
    <w:rsid w:val="004D0FAC"/>
    <w:rsid w:val="004D2874"/>
    <w:rsid w:val="004D68A7"/>
    <w:rsid w:val="004E01AB"/>
    <w:rsid w:val="004E0C60"/>
    <w:rsid w:val="004E3DAD"/>
    <w:rsid w:val="004E5A60"/>
    <w:rsid w:val="004E7336"/>
    <w:rsid w:val="004F13DA"/>
    <w:rsid w:val="00504BAA"/>
    <w:rsid w:val="00506009"/>
    <w:rsid w:val="00521F70"/>
    <w:rsid w:val="0052594C"/>
    <w:rsid w:val="00527E83"/>
    <w:rsid w:val="00534AEF"/>
    <w:rsid w:val="005406EC"/>
    <w:rsid w:val="00556161"/>
    <w:rsid w:val="005612B8"/>
    <w:rsid w:val="00565B76"/>
    <w:rsid w:val="005848E5"/>
    <w:rsid w:val="00587E3B"/>
    <w:rsid w:val="005931AF"/>
    <w:rsid w:val="005A3E8C"/>
    <w:rsid w:val="005C253E"/>
    <w:rsid w:val="005C52A7"/>
    <w:rsid w:val="005D5B80"/>
    <w:rsid w:val="005D5F25"/>
    <w:rsid w:val="005F0189"/>
    <w:rsid w:val="006017C9"/>
    <w:rsid w:val="00610D91"/>
    <w:rsid w:val="00627018"/>
    <w:rsid w:val="00655B77"/>
    <w:rsid w:val="00656684"/>
    <w:rsid w:val="006665D1"/>
    <w:rsid w:val="00672416"/>
    <w:rsid w:val="00672F7D"/>
    <w:rsid w:val="00692526"/>
    <w:rsid w:val="00692A78"/>
    <w:rsid w:val="006A043C"/>
    <w:rsid w:val="006A46C7"/>
    <w:rsid w:val="006A5664"/>
    <w:rsid w:val="006B3DD8"/>
    <w:rsid w:val="006C28B2"/>
    <w:rsid w:val="006C4BC4"/>
    <w:rsid w:val="006D0157"/>
    <w:rsid w:val="006D5E76"/>
    <w:rsid w:val="006E07EC"/>
    <w:rsid w:val="006F3359"/>
    <w:rsid w:val="007050F3"/>
    <w:rsid w:val="00720C69"/>
    <w:rsid w:val="00727F06"/>
    <w:rsid w:val="00731CAA"/>
    <w:rsid w:val="007501F8"/>
    <w:rsid w:val="00753633"/>
    <w:rsid w:val="00764E56"/>
    <w:rsid w:val="00772B23"/>
    <w:rsid w:val="00792CEC"/>
    <w:rsid w:val="007A2836"/>
    <w:rsid w:val="007A2A9C"/>
    <w:rsid w:val="007A39F1"/>
    <w:rsid w:val="007A626D"/>
    <w:rsid w:val="007B06BC"/>
    <w:rsid w:val="007C1215"/>
    <w:rsid w:val="007C73D8"/>
    <w:rsid w:val="007E1022"/>
    <w:rsid w:val="007E1CDB"/>
    <w:rsid w:val="0080087F"/>
    <w:rsid w:val="00804644"/>
    <w:rsid w:val="00804D2F"/>
    <w:rsid w:val="00811ADB"/>
    <w:rsid w:val="00812C0F"/>
    <w:rsid w:val="0082045A"/>
    <w:rsid w:val="008224A5"/>
    <w:rsid w:val="0082441D"/>
    <w:rsid w:val="008335D9"/>
    <w:rsid w:val="00837F7E"/>
    <w:rsid w:val="00845439"/>
    <w:rsid w:val="008579E6"/>
    <w:rsid w:val="00870721"/>
    <w:rsid w:val="008747A7"/>
    <w:rsid w:val="00876D86"/>
    <w:rsid w:val="008967E6"/>
    <w:rsid w:val="008C0DB8"/>
    <w:rsid w:val="008C30C2"/>
    <w:rsid w:val="008D063F"/>
    <w:rsid w:val="008D26FF"/>
    <w:rsid w:val="008E5ABF"/>
    <w:rsid w:val="008E782A"/>
    <w:rsid w:val="008F241B"/>
    <w:rsid w:val="008F62B9"/>
    <w:rsid w:val="00915D20"/>
    <w:rsid w:val="009332C6"/>
    <w:rsid w:val="00934DAE"/>
    <w:rsid w:val="00940B4A"/>
    <w:rsid w:val="00941E38"/>
    <w:rsid w:val="00942FA6"/>
    <w:rsid w:val="00944142"/>
    <w:rsid w:val="00946A9C"/>
    <w:rsid w:val="00960D7B"/>
    <w:rsid w:val="00980D09"/>
    <w:rsid w:val="009C56A0"/>
    <w:rsid w:val="009E0409"/>
    <w:rsid w:val="009E3F59"/>
    <w:rsid w:val="009F4C2E"/>
    <w:rsid w:val="00A0427D"/>
    <w:rsid w:val="00A1542C"/>
    <w:rsid w:val="00A21A25"/>
    <w:rsid w:val="00A35610"/>
    <w:rsid w:val="00A37EE7"/>
    <w:rsid w:val="00A5205E"/>
    <w:rsid w:val="00A53A9E"/>
    <w:rsid w:val="00A5783C"/>
    <w:rsid w:val="00A63303"/>
    <w:rsid w:val="00A67E86"/>
    <w:rsid w:val="00AA1B2B"/>
    <w:rsid w:val="00AA30E9"/>
    <w:rsid w:val="00AA5C32"/>
    <w:rsid w:val="00AA7260"/>
    <w:rsid w:val="00AB2F08"/>
    <w:rsid w:val="00AC2D04"/>
    <w:rsid w:val="00AC3520"/>
    <w:rsid w:val="00AF46A4"/>
    <w:rsid w:val="00B052E8"/>
    <w:rsid w:val="00B063F1"/>
    <w:rsid w:val="00B16F9F"/>
    <w:rsid w:val="00B20525"/>
    <w:rsid w:val="00B25A31"/>
    <w:rsid w:val="00B32305"/>
    <w:rsid w:val="00B34BF6"/>
    <w:rsid w:val="00B371C2"/>
    <w:rsid w:val="00B52EAC"/>
    <w:rsid w:val="00B57FB7"/>
    <w:rsid w:val="00B66C1B"/>
    <w:rsid w:val="00B77070"/>
    <w:rsid w:val="00B82A8B"/>
    <w:rsid w:val="00BB108E"/>
    <w:rsid w:val="00BB209E"/>
    <w:rsid w:val="00BB54D9"/>
    <w:rsid w:val="00BD0A1A"/>
    <w:rsid w:val="00BD3671"/>
    <w:rsid w:val="00BE50D8"/>
    <w:rsid w:val="00BE6ADC"/>
    <w:rsid w:val="00BF1080"/>
    <w:rsid w:val="00C05AC6"/>
    <w:rsid w:val="00C20796"/>
    <w:rsid w:val="00C25611"/>
    <w:rsid w:val="00C26652"/>
    <w:rsid w:val="00C50314"/>
    <w:rsid w:val="00C825CF"/>
    <w:rsid w:val="00C91A13"/>
    <w:rsid w:val="00C9663E"/>
    <w:rsid w:val="00CA4220"/>
    <w:rsid w:val="00CB0B05"/>
    <w:rsid w:val="00CB74C7"/>
    <w:rsid w:val="00CC729F"/>
    <w:rsid w:val="00CE6EB5"/>
    <w:rsid w:val="00CF3713"/>
    <w:rsid w:val="00CF5698"/>
    <w:rsid w:val="00D17D5F"/>
    <w:rsid w:val="00D24406"/>
    <w:rsid w:val="00D33AFB"/>
    <w:rsid w:val="00D36EC9"/>
    <w:rsid w:val="00D614AE"/>
    <w:rsid w:val="00D66AB8"/>
    <w:rsid w:val="00D66CE7"/>
    <w:rsid w:val="00D977E0"/>
    <w:rsid w:val="00DA5E0D"/>
    <w:rsid w:val="00DB0A60"/>
    <w:rsid w:val="00DC4DFC"/>
    <w:rsid w:val="00DD4601"/>
    <w:rsid w:val="00DE6720"/>
    <w:rsid w:val="00E01515"/>
    <w:rsid w:val="00E03786"/>
    <w:rsid w:val="00E05B96"/>
    <w:rsid w:val="00E076CC"/>
    <w:rsid w:val="00E11D58"/>
    <w:rsid w:val="00E14966"/>
    <w:rsid w:val="00E15E52"/>
    <w:rsid w:val="00E16DC2"/>
    <w:rsid w:val="00E2702F"/>
    <w:rsid w:val="00E40549"/>
    <w:rsid w:val="00E5205D"/>
    <w:rsid w:val="00E55E06"/>
    <w:rsid w:val="00E71B88"/>
    <w:rsid w:val="00E806C5"/>
    <w:rsid w:val="00E829CA"/>
    <w:rsid w:val="00EB08E7"/>
    <w:rsid w:val="00EB6E9C"/>
    <w:rsid w:val="00EC20DC"/>
    <w:rsid w:val="00ED055B"/>
    <w:rsid w:val="00ED6CCC"/>
    <w:rsid w:val="00EF6450"/>
    <w:rsid w:val="00EF6F55"/>
    <w:rsid w:val="00EF7C29"/>
    <w:rsid w:val="00F04E63"/>
    <w:rsid w:val="00F05811"/>
    <w:rsid w:val="00F07A58"/>
    <w:rsid w:val="00F30470"/>
    <w:rsid w:val="00F34FDA"/>
    <w:rsid w:val="00F3701B"/>
    <w:rsid w:val="00F50B1D"/>
    <w:rsid w:val="00F50EAE"/>
    <w:rsid w:val="00F547C1"/>
    <w:rsid w:val="00F6654C"/>
    <w:rsid w:val="00F70856"/>
    <w:rsid w:val="00F73D83"/>
    <w:rsid w:val="00F77B22"/>
    <w:rsid w:val="00FB415C"/>
    <w:rsid w:val="00FC287B"/>
    <w:rsid w:val="00FC3A2C"/>
    <w:rsid w:val="00FC404F"/>
    <w:rsid w:val="00FD07D5"/>
    <w:rsid w:val="00FD0D23"/>
    <w:rsid w:val="00FD3676"/>
    <w:rsid w:val="00FD5906"/>
    <w:rsid w:val="00FD5B01"/>
    <w:rsid w:val="00FF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7" style="mso-position-horizontal-relative:page;mso-position-vertical-relative:page">
      <v:stroke weight=".5pt"/>
      <o:colormru v:ext="edit" colors="#cecece,#d9d9d9"/>
    </o:shapedefaults>
    <o:shapelayout v:ext="edit">
      <o:idmap v:ext="edit" data="2"/>
    </o:shapelayout>
  </w:shapeDefaults>
  <w:decimalSymbol w:val=","/>
  <w:listSeparator w:val=";"/>
  <w14:docId w14:val="243999E2"/>
  <w15:chartTrackingRefBased/>
  <w15:docId w15:val="{52F75A20-F42B-499C-83CD-7E54E5BB5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 Narrow" w:hAnsi="Arial Narrow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14"/>
      <w:u w:val="single"/>
    </w:rPr>
  </w:style>
  <w:style w:type="paragraph" w:styleId="Ttulo3">
    <w:name w:val="heading 3"/>
    <w:basedOn w:val="Normal"/>
    <w:next w:val="Normal"/>
    <w:qFormat/>
    <w:pPr>
      <w:keepNext/>
      <w:framePr w:hSpace="85" w:wrap="around" w:vAnchor="text" w:hAnchor="text" w:xAlign="center" w:y="3403"/>
      <w:suppressOverlap/>
      <w:outlineLvl w:val="2"/>
    </w:pPr>
    <w:rPr>
      <w:rFonts w:ascii="Arial" w:hAnsi="Arial" w:cs="Arial"/>
      <w:b/>
      <w:bCs/>
      <w:spacing w:val="320"/>
      <w:position w:val="-6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psdinput">
    <w:name w:val="psdinput"/>
    <w:rsid w:val="00AC35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88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wmf"/><Relationship Id="rId2" Type="http://schemas.openxmlformats.org/officeDocument/2006/relationships/image" Target="media/image5.wmf"/><Relationship Id="rId1" Type="http://schemas.openxmlformats.org/officeDocument/2006/relationships/image" Target="media/image4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dor\Mis%20documentos\Gabinete\Formatos%20escritos\Ofici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Oficio.dot</Template>
  <TotalTime>3</TotalTime>
  <Pages>1</Pages>
  <Words>163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Subdirección General de</vt:lpstr>
    </vt:vector>
  </TitlesOfParts>
  <Company>D.G. GUARDIA CIVIL</Company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Subdirección General de</dc:title>
  <dc:subject/>
  <dc:creator>Servicio de Informática</dc:creator>
  <cp:keywords/>
  <dc:description/>
  <cp:lastModifiedBy>Miguel Angel dos</cp:lastModifiedBy>
  <cp:revision>4</cp:revision>
  <cp:lastPrinted>2024-09-04T11:32:00Z</cp:lastPrinted>
  <dcterms:created xsi:type="dcterms:W3CDTF">2025-02-27T12:01:00Z</dcterms:created>
  <dcterms:modified xsi:type="dcterms:W3CDTF">2026-09-01T10:07:00Z</dcterms:modified>
</cp:coreProperties>
</file>